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esumeTable"/>
        <w:tblW w:w="5000" w:type="pct"/>
        <w:tblLayout w:type="fixed"/>
        <w:tblLook w:val="04A0" w:firstRow="1" w:lastRow="0" w:firstColumn="1" w:lastColumn="0" w:noHBand="0" w:noVBand="1"/>
        <w:tblDescription w:val="Header layout table"/>
      </w:tblPr>
      <w:tblGrid>
        <w:gridCol w:w="2669"/>
        <w:gridCol w:w="7303"/>
      </w:tblGrid>
      <w:tr w:rsidR="009A1E39" w:rsidRPr="00780095" w14:paraId="48B8DA99" w14:textId="77777777" w:rsidTr="00945D65">
        <w:tc>
          <w:tcPr>
            <w:tcW w:w="2694" w:type="dxa"/>
          </w:tcPr>
          <w:p w14:paraId="41D01071" w14:textId="4B93A12B" w:rsidR="009A1E39" w:rsidRPr="009C3165" w:rsidRDefault="007C302E" w:rsidP="007F09F0">
            <w:pPr>
              <w:pStyle w:val="1"/>
              <w:jc w:val="left"/>
              <w:rPr>
                <w:b/>
                <w:sz w:val="26"/>
                <w:szCs w:val="26"/>
                <w:lang w:val="ru-RU"/>
              </w:rPr>
            </w:pPr>
            <w:r>
              <w:rPr>
                <w:b/>
                <w:noProof/>
                <w:sz w:val="26"/>
                <w:szCs w:val="26"/>
                <w:lang w:val="ru-RU"/>
              </w:rPr>
              <w:drawing>
                <wp:inline distT="0" distB="0" distL="0" distR="0" wp14:anchorId="799AC396" wp14:editId="71193A38">
                  <wp:extent cx="1402080" cy="1865554"/>
                  <wp:effectExtent l="0" t="0" r="7620" b="1905"/>
                  <wp:docPr id="2001242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24243" name="Рисунок 2001242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18" cy="1877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6" w:type="dxa"/>
          </w:tcPr>
          <w:p w14:paraId="6613985D" w14:textId="1C1B4438" w:rsidR="00832612" w:rsidRPr="00EF2C2E" w:rsidRDefault="007C302E" w:rsidP="00832612">
            <w:pPr>
              <w:pStyle w:val="ad"/>
              <w:rPr>
                <w:color w:val="404040" w:themeColor="text1" w:themeTint="BF"/>
                <w:sz w:val="48"/>
                <w:szCs w:val="48"/>
                <w:lang w:val="ru-RU"/>
              </w:rPr>
            </w:pPr>
            <w:r>
              <w:rPr>
                <w:color w:val="404040" w:themeColor="text1" w:themeTint="BF"/>
                <w:sz w:val="48"/>
                <w:szCs w:val="48"/>
                <w:lang w:val="ru-RU"/>
              </w:rPr>
              <w:t>Кошель Кристина Олеговна</w:t>
            </w:r>
          </w:p>
          <w:p w14:paraId="0490C9CC" w14:textId="77777777" w:rsidR="007C302E" w:rsidRDefault="007C302E" w:rsidP="005A4079">
            <w:pPr>
              <w:spacing w:after="0" w:line="276" w:lineRule="auto"/>
              <w:rPr>
                <w:rFonts w:asciiTheme="majorHAnsi" w:hAnsiTheme="majorHAnsi" w:cstheme="majorHAnsi"/>
                <w:b/>
                <w:color w:val="577188" w:themeColor="accent1" w:themeShade="BF"/>
                <w:sz w:val="24"/>
                <w:szCs w:val="24"/>
                <w:lang w:val="ru-RU"/>
              </w:rPr>
            </w:pPr>
          </w:p>
          <w:p w14:paraId="75129055" w14:textId="77777777" w:rsidR="00B54C02" w:rsidRPr="00B54C02" w:rsidRDefault="00B54C02" w:rsidP="00B54C02">
            <w:pPr>
              <w:spacing w:after="0" w:line="276" w:lineRule="auto"/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  <w:lang w:val="ru-RU"/>
              </w:rPr>
            </w:pPr>
            <w:r w:rsidRPr="000B0863">
              <w:rPr>
                <w:rStyle w:val="42"/>
              </w:rPr>
              <w:t>Дата</w:t>
            </w:r>
            <w:r w:rsidRPr="00B54C02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4"/>
                <w:szCs w:val="24"/>
                <w:lang w:val="ru-RU"/>
              </w:rPr>
              <w:t xml:space="preserve"> рождения:</w:t>
            </w:r>
            <w:r w:rsidRPr="000347A7"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  <w:lang w:val="ru-RU"/>
              </w:rPr>
              <w:t xml:space="preserve"> </w:t>
            </w:r>
            <w:r w:rsidRPr="00B54C02"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  <w:lang w:val="ru-RU"/>
              </w:rPr>
              <w:t>18.02.2004</w:t>
            </w:r>
          </w:p>
          <w:p w14:paraId="6437F7E0" w14:textId="77777777" w:rsidR="00B54C02" w:rsidRPr="00B54C02" w:rsidRDefault="00B54C02" w:rsidP="00B54C02">
            <w:pPr>
              <w:spacing w:after="0" w:line="276" w:lineRule="auto"/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  <w:lang w:val="ru-RU"/>
              </w:rPr>
            </w:pPr>
            <w:r w:rsidRPr="00B54C02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4"/>
                <w:szCs w:val="24"/>
                <w:lang w:val="ru-RU"/>
              </w:rPr>
              <w:t>Город:</w:t>
            </w:r>
            <w:r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  <w:lang w:val="ru-RU"/>
              </w:rPr>
              <w:t xml:space="preserve"> Владивосток</w:t>
            </w:r>
          </w:p>
          <w:p w14:paraId="522D34E6" w14:textId="77777777" w:rsidR="00B54C02" w:rsidRPr="000347A7" w:rsidRDefault="00B54C02" w:rsidP="00B54C02">
            <w:pPr>
              <w:spacing w:after="0" w:line="276" w:lineRule="auto"/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  <w:lang w:val="ru-RU"/>
              </w:rPr>
            </w:pPr>
            <w:r w:rsidRPr="00B54C02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4"/>
                <w:szCs w:val="24"/>
                <w:lang w:val="ru-RU"/>
              </w:rPr>
              <w:t>Телефон:</w:t>
            </w:r>
            <w:r w:rsidRPr="000347A7"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  <w:lang w:val="ru-RU"/>
              </w:rPr>
              <w:t xml:space="preserve"> </w:t>
            </w:r>
            <w:r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  <w:lang w:val="ru-RU"/>
              </w:rPr>
              <w:t>+7 952 082 67 17</w:t>
            </w:r>
          </w:p>
          <w:p w14:paraId="2B53444E" w14:textId="77777777" w:rsidR="00B54C02" w:rsidRPr="00B54C02" w:rsidRDefault="00B54C02" w:rsidP="00B54C02">
            <w:pPr>
              <w:spacing w:after="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4C02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Email:</w:t>
            </w:r>
            <w:r w:rsidRPr="00B54C02"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</w:rPr>
              <w:t>kris_koshel@mail.ru</w:t>
            </w:r>
          </w:p>
          <w:p w14:paraId="3198A9DA" w14:textId="1B81D51C" w:rsidR="00B275EB" w:rsidRPr="00B275EB" w:rsidRDefault="00780095" w:rsidP="00B275EB">
            <w:pPr>
              <w:spacing w:after="160" w:line="259" w:lineRule="auto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</w:rPr>
            </w:pPr>
            <w:r w:rsidRPr="000B0863">
              <w:rPr>
                <w:rStyle w:val="52"/>
              </w:rPr>
              <w:t>GitHub</w:t>
            </w:r>
            <w:r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 xml:space="preserve">: </w:t>
            </w:r>
            <w:hyperlink r:id="rId9" w:history="1">
              <w:r w:rsidR="00B275EB" w:rsidRPr="00E27809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</w:rPr>
                <w:t>https://github.com/kristinoo</w:t>
              </w:r>
            </w:hyperlink>
          </w:p>
        </w:tc>
      </w:tr>
      <w:tr w:rsidR="001965F7" w:rsidRPr="000C1726" w14:paraId="0385D9F8" w14:textId="77777777" w:rsidTr="00945D65">
        <w:tc>
          <w:tcPr>
            <w:tcW w:w="2694" w:type="dxa"/>
            <w:tcMar>
              <w:right w:w="475" w:type="dxa"/>
            </w:tcMar>
          </w:tcPr>
          <w:p w14:paraId="76A70794" w14:textId="77777777" w:rsidR="001965F7" w:rsidRPr="000B0863" w:rsidRDefault="001965F7" w:rsidP="000B0863">
            <w:pPr>
              <w:pStyle w:val="41"/>
            </w:pPr>
            <w:r w:rsidRPr="000B0863">
              <w:t>Образование</w:t>
            </w:r>
          </w:p>
        </w:tc>
        <w:tc>
          <w:tcPr>
            <w:tcW w:w="7386" w:type="dxa"/>
          </w:tcPr>
          <w:p w14:paraId="1BC568B8" w14:textId="23F18253" w:rsidR="007C302E" w:rsidRDefault="000C1726" w:rsidP="007C302E">
            <w:pPr>
              <w:pStyle w:val="ResumeText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  <w:r w:rsidRPr="00FA3CF7">
              <w:rPr>
                <w:rStyle w:val="12"/>
              </w:rPr>
              <w:t>Специальность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7C302E" w:rsidRPr="000B0863">
              <w:rPr>
                <w:rStyle w:val="62"/>
              </w:rPr>
              <w:t>Прикладная математика и информатика</w:t>
            </w:r>
          </w:p>
          <w:p w14:paraId="1024F5D8" w14:textId="77777777" w:rsidR="00780095" w:rsidRPr="000B0863" w:rsidRDefault="00780095" w:rsidP="00780095">
            <w:pPr>
              <w:spacing w:after="60"/>
              <w:rPr>
                <w:rStyle w:val="32"/>
                <w:lang w:val="ru-RU"/>
              </w:rPr>
            </w:pPr>
            <w:r w:rsidRPr="000C1726">
              <w:rPr>
                <w:rFonts w:asciiTheme="majorHAnsi" w:hAnsiTheme="majorHAnsi" w:cstheme="majorHAnsi"/>
                <w:bCs/>
                <w:sz w:val="24"/>
                <w:szCs w:val="24"/>
                <w:lang w:val="ru-RU"/>
              </w:rPr>
              <w:t>Факультет: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  <w:lang w:val="ru-RU"/>
              </w:rPr>
              <w:t xml:space="preserve"> </w:t>
            </w:r>
            <w:r w:rsidRPr="000B0863">
              <w:rPr>
                <w:rStyle w:val="62"/>
              </w:rPr>
              <w:t>Институт математики и компьютерных технологий</w:t>
            </w:r>
          </w:p>
          <w:p w14:paraId="221EBC27" w14:textId="74F8127E" w:rsidR="00780095" w:rsidRPr="000C1726" w:rsidRDefault="00780095" w:rsidP="00780095">
            <w:pPr>
              <w:pStyle w:val="ResumeText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  <w:lang w:val="ru-RU"/>
              </w:rPr>
              <w:t xml:space="preserve">Учебное заведение: </w:t>
            </w:r>
            <w:r w:rsidRPr="000B0863">
              <w:rPr>
                <w:rStyle w:val="62"/>
              </w:rPr>
              <w:t>Дальневосточный Федеральный</w:t>
            </w:r>
            <w:r w:rsidRPr="000C1726">
              <w:rPr>
                <w:rFonts w:asciiTheme="majorHAnsi" w:hAnsiTheme="majorHAnsi" w:cstheme="majorHAnsi"/>
                <w:bCs/>
                <w:color w:val="0D0D0D" w:themeColor="text1" w:themeTint="F2"/>
                <w:sz w:val="24"/>
                <w:szCs w:val="24"/>
                <w:lang w:val="ru-RU"/>
              </w:rPr>
              <w:t xml:space="preserve"> </w:t>
            </w:r>
            <w:r w:rsidRPr="000B0863">
              <w:rPr>
                <w:rStyle w:val="62"/>
              </w:rPr>
              <w:t>университет</w:t>
            </w:r>
          </w:p>
          <w:p w14:paraId="196C2442" w14:textId="77777777" w:rsidR="000C1726" w:rsidRDefault="001965F7" w:rsidP="00E74BF9">
            <w:pPr>
              <w:spacing w:after="60"/>
              <w:rPr>
                <w:rFonts w:ascii="Calibri" w:hAnsi="Calibri" w:cs="Calibri"/>
                <w:color w:val="404040" w:themeColor="text1" w:themeTint="BF"/>
                <w:sz w:val="24"/>
                <w:szCs w:val="24"/>
                <w:lang w:val="ru-RU"/>
              </w:rPr>
            </w:pPr>
            <w:r w:rsidRPr="000C1726">
              <w:rPr>
                <w:rFonts w:ascii="Calibri" w:hAnsi="Calibri" w:cs="Calibri"/>
                <w:sz w:val="24"/>
                <w:szCs w:val="24"/>
                <w:lang w:val="ru-RU"/>
              </w:rPr>
              <w:t>Дата окончания</w:t>
            </w:r>
            <w:r w:rsidR="000C1726" w:rsidRPr="000C1726">
              <w:rPr>
                <w:rFonts w:ascii="Calibri" w:hAnsi="Calibri" w:cs="Calibri"/>
                <w:sz w:val="24"/>
                <w:szCs w:val="24"/>
                <w:lang w:val="ru-RU"/>
              </w:rPr>
              <w:t xml:space="preserve">: </w:t>
            </w:r>
            <w:r w:rsidR="000C1726" w:rsidRPr="000B0863">
              <w:rPr>
                <w:rStyle w:val="62"/>
              </w:rPr>
              <w:t>Июль 2025</w:t>
            </w:r>
          </w:p>
          <w:p w14:paraId="62A34C14" w14:textId="4151656F" w:rsidR="001965F7" w:rsidRDefault="001965F7" w:rsidP="00E74BF9">
            <w:pPr>
              <w:spacing w:after="60"/>
              <w:rPr>
                <w:rFonts w:ascii="Calibri" w:hAnsi="Calibri" w:cs="Calibri"/>
                <w:color w:val="0D0D0D" w:themeColor="text1" w:themeTint="F2"/>
                <w:sz w:val="24"/>
                <w:szCs w:val="24"/>
                <w:lang w:val="ru-RU"/>
              </w:rPr>
            </w:pPr>
            <w:r w:rsidRPr="000C1726">
              <w:rPr>
                <w:rFonts w:ascii="Calibri" w:hAnsi="Calibri" w:cs="Calibri"/>
                <w:sz w:val="24"/>
                <w:szCs w:val="24"/>
                <w:lang w:val="ru-RU"/>
              </w:rPr>
              <w:t>Форма обучения</w:t>
            </w:r>
            <w:r w:rsidR="000C1726" w:rsidRPr="000C1726">
              <w:rPr>
                <w:rFonts w:ascii="Calibri" w:hAnsi="Calibri" w:cs="Calibri"/>
                <w:sz w:val="24"/>
                <w:szCs w:val="24"/>
                <w:lang w:val="ru-RU"/>
              </w:rPr>
              <w:t>:</w:t>
            </w:r>
            <w:r w:rsidR="000C1726">
              <w:rPr>
                <w:rFonts w:ascii="Calibri" w:hAnsi="Calibri" w:cs="Calibri"/>
                <w:color w:val="404040" w:themeColor="text1" w:themeTint="BF"/>
                <w:sz w:val="24"/>
                <w:szCs w:val="24"/>
                <w:lang w:val="ru-RU"/>
              </w:rPr>
              <w:t xml:space="preserve"> </w:t>
            </w:r>
            <w:r w:rsidR="000C1726" w:rsidRPr="000B0863">
              <w:rPr>
                <w:rStyle w:val="62"/>
              </w:rPr>
              <w:t>Очная, бюджет</w:t>
            </w:r>
            <w:r w:rsidR="000C1726" w:rsidRPr="000C1726">
              <w:rPr>
                <w:rFonts w:ascii="Calibri" w:hAnsi="Calibri" w:cs="Calibri"/>
                <w:color w:val="0D0D0D" w:themeColor="text1" w:themeTint="F2"/>
                <w:sz w:val="24"/>
                <w:szCs w:val="24"/>
                <w:lang w:val="ru-RU"/>
              </w:rPr>
              <w:t xml:space="preserve"> </w:t>
            </w:r>
          </w:p>
          <w:p w14:paraId="2DAA90E8" w14:textId="52BF37CD" w:rsidR="000C1726" w:rsidRPr="000C1726" w:rsidRDefault="000C1726" w:rsidP="000C1726">
            <w:pPr>
              <w:spacing w:after="60"/>
              <w:rPr>
                <w:rFonts w:ascii="Calibri" w:hAnsi="Calibri" w:cs="Calibri"/>
                <w:color w:val="404040" w:themeColor="text1" w:themeTint="BF"/>
                <w:lang w:val="ru-RU"/>
              </w:rPr>
            </w:pPr>
          </w:p>
        </w:tc>
      </w:tr>
      <w:tr w:rsidR="006850B3" w:rsidRPr="00780095" w14:paraId="1FD5DDE0" w14:textId="77777777" w:rsidTr="00945D65">
        <w:tc>
          <w:tcPr>
            <w:tcW w:w="2694" w:type="dxa"/>
            <w:tcMar>
              <w:right w:w="475" w:type="dxa"/>
            </w:tcMar>
          </w:tcPr>
          <w:p w14:paraId="4107AFB9" w14:textId="77777777" w:rsidR="006850B3" w:rsidRPr="009C3165" w:rsidRDefault="001965F7" w:rsidP="000B0863">
            <w:pPr>
              <w:pStyle w:val="41"/>
            </w:pPr>
            <w:r w:rsidRPr="000C1726">
              <w:t xml:space="preserve">Дополнительное </w:t>
            </w:r>
            <w:r w:rsidR="001A4F71" w:rsidRPr="000C1726">
              <w:t>Образование</w:t>
            </w:r>
          </w:p>
        </w:tc>
        <w:tc>
          <w:tcPr>
            <w:tcW w:w="7386" w:type="dxa"/>
          </w:tcPr>
          <w:p w14:paraId="5EED21A0" w14:textId="26040832" w:rsidR="000347A7" w:rsidRPr="009606B6" w:rsidRDefault="00207A3D" w:rsidP="000B0863">
            <w:pPr>
              <w:pStyle w:val="41"/>
            </w:pPr>
            <w:r w:rsidRPr="009606B6">
              <w:t>Краевая школа медицинских волонтеров</w:t>
            </w:r>
          </w:p>
          <w:p w14:paraId="4A2FD3A9" w14:textId="13B7868E" w:rsidR="005A4079" w:rsidRPr="000347A7" w:rsidRDefault="00992824" w:rsidP="000347A7">
            <w:pPr>
              <w:spacing w:after="60"/>
              <w:rPr>
                <w:rFonts w:ascii="Calibri" w:hAnsi="Calibri" w:cs="Calibri"/>
                <w:color w:val="404040" w:themeColor="text1" w:themeTint="BF"/>
                <w:lang w:val="ru-RU"/>
              </w:rPr>
            </w:pPr>
            <w:r w:rsidRPr="00207A3D">
              <w:rPr>
                <w:rFonts w:ascii="Calibri" w:hAnsi="Calibri" w:cs="Calibri"/>
                <w:sz w:val="24"/>
                <w:szCs w:val="24"/>
                <w:lang w:val="ru-RU"/>
              </w:rPr>
              <w:t>Дата</w:t>
            </w:r>
            <w:r w:rsidR="00780095">
              <w:rPr>
                <w:rFonts w:ascii="Calibri" w:hAnsi="Calibri" w:cs="Calibri"/>
                <w:sz w:val="24"/>
                <w:szCs w:val="24"/>
                <w:lang w:val="ru-RU"/>
              </w:rPr>
              <w:t xml:space="preserve">: </w:t>
            </w:r>
            <w:r w:rsidR="00207A3D" w:rsidRPr="000B0863">
              <w:rPr>
                <w:rStyle w:val="62"/>
              </w:rPr>
              <w:t>12.05</w:t>
            </w:r>
            <w:r w:rsidR="00780095" w:rsidRPr="000B0863">
              <w:rPr>
                <w:rStyle w:val="62"/>
              </w:rPr>
              <w:t>.</w:t>
            </w:r>
            <w:r w:rsidR="00207A3D" w:rsidRPr="000B0863">
              <w:rPr>
                <w:rStyle w:val="62"/>
              </w:rPr>
              <w:t xml:space="preserve"> – 05.06.23</w:t>
            </w:r>
          </w:p>
          <w:p w14:paraId="5B943208" w14:textId="77777777" w:rsidR="001A4F71" w:rsidRDefault="001965F7" w:rsidP="00B2568E">
            <w:pPr>
              <w:spacing w:after="180"/>
              <w:rPr>
                <w:rFonts w:asciiTheme="majorHAnsi" w:hAnsiTheme="majorHAnsi" w:cstheme="majorHAnsi"/>
                <w:bCs/>
                <w:color w:val="0D0D0D" w:themeColor="text1" w:themeTint="F2"/>
                <w:sz w:val="24"/>
                <w:szCs w:val="24"/>
                <w:lang w:val="ru-RU"/>
              </w:rPr>
            </w:pPr>
            <w:r w:rsidRPr="00207A3D">
              <w:rPr>
                <w:rFonts w:asciiTheme="majorHAnsi" w:hAnsiTheme="majorHAnsi" w:cstheme="majorHAnsi"/>
                <w:bCs/>
                <w:sz w:val="24"/>
                <w:szCs w:val="24"/>
                <w:lang w:val="ru-RU"/>
              </w:rPr>
              <w:t>У</w:t>
            </w:r>
            <w:r w:rsidR="00B2568E" w:rsidRPr="00207A3D">
              <w:rPr>
                <w:rFonts w:asciiTheme="majorHAnsi" w:hAnsiTheme="majorHAnsi" w:cstheme="majorHAnsi"/>
                <w:bCs/>
                <w:sz w:val="24"/>
                <w:szCs w:val="24"/>
                <w:lang w:val="ru-RU"/>
              </w:rPr>
              <w:t>чебное заведение</w:t>
            </w:r>
            <w:r w:rsidR="00207A3D">
              <w:rPr>
                <w:rFonts w:asciiTheme="majorHAnsi" w:hAnsiTheme="majorHAnsi" w:cstheme="majorHAnsi"/>
                <w:bCs/>
                <w:sz w:val="24"/>
                <w:szCs w:val="24"/>
                <w:lang w:val="ru-RU"/>
              </w:rPr>
              <w:t xml:space="preserve">: </w:t>
            </w:r>
            <w:r w:rsidR="00207A3D" w:rsidRPr="000B0863">
              <w:rPr>
                <w:rStyle w:val="62"/>
              </w:rPr>
              <w:t>ДВФУ, Школа Медицины</w:t>
            </w:r>
          </w:p>
          <w:p w14:paraId="261FAEBB" w14:textId="77777777" w:rsidR="00780095" w:rsidRDefault="00780095" w:rsidP="00B2568E">
            <w:pPr>
              <w:spacing w:after="180"/>
              <w:rPr>
                <w:rFonts w:asciiTheme="majorHAnsi" w:hAnsiTheme="majorHAnsi" w:cstheme="majorHAnsi"/>
                <w:bCs/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287EF482" w14:textId="77FB5127" w:rsidR="00780095" w:rsidRPr="00780095" w:rsidRDefault="00780095" w:rsidP="000B0863">
            <w:pPr>
              <w:pStyle w:val="41"/>
            </w:pPr>
            <w:r w:rsidRPr="00780095">
              <w:t xml:space="preserve">Английский язык для межкультурной коммуникации </w:t>
            </w:r>
          </w:p>
          <w:p w14:paraId="6B823E70" w14:textId="70195846" w:rsidR="00780095" w:rsidRPr="00780095" w:rsidRDefault="00780095" w:rsidP="00780095">
            <w:pPr>
              <w:spacing w:after="60"/>
              <w:rPr>
                <w:rFonts w:ascii="Calibri" w:hAnsi="Calibri" w:cs="Calibri"/>
                <w:color w:val="404040" w:themeColor="text1" w:themeTint="BF"/>
              </w:rPr>
            </w:pPr>
            <w:r w:rsidRPr="00207A3D">
              <w:rPr>
                <w:rFonts w:ascii="Calibri" w:hAnsi="Calibri" w:cs="Calibri"/>
                <w:sz w:val="24"/>
                <w:szCs w:val="24"/>
                <w:lang w:val="ru-RU"/>
              </w:rPr>
              <w:t>Дата</w:t>
            </w:r>
            <w:r w:rsidRPr="00780095">
              <w:rPr>
                <w:rFonts w:ascii="Calibri" w:hAnsi="Calibri" w:cs="Calibri"/>
                <w:sz w:val="24"/>
                <w:szCs w:val="24"/>
              </w:rPr>
              <w:t xml:space="preserve">: </w:t>
            </w:r>
            <w:r w:rsidRPr="000B0863">
              <w:rPr>
                <w:rStyle w:val="62"/>
                <w:lang w:val="en-US"/>
              </w:rPr>
              <w:t>04.04.</w:t>
            </w:r>
            <w:r w:rsidRPr="000B0863">
              <w:rPr>
                <w:rStyle w:val="62"/>
                <w:lang w:val="en-US"/>
              </w:rPr>
              <w:t xml:space="preserve"> – </w:t>
            </w:r>
            <w:r w:rsidRPr="000B0863">
              <w:rPr>
                <w:rStyle w:val="62"/>
                <w:lang w:val="en-US"/>
              </w:rPr>
              <w:t>24</w:t>
            </w:r>
            <w:r w:rsidRPr="000B0863">
              <w:rPr>
                <w:rStyle w:val="62"/>
                <w:lang w:val="en-US"/>
              </w:rPr>
              <w:t>.06.2</w:t>
            </w:r>
            <w:r w:rsidRPr="000B0863">
              <w:rPr>
                <w:rStyle w:val="62"/>
                <w:lang w:val="en-US"/>
              </w:rPr>
              <w:t>2</w:t>
            </w:r>
          </w:p>
          <w:p w14:paraId="27D7E0C0" w14:textId="51CFD9DD" w:rsidR="00780095" w:rsidRPr="00780095" w:rsidRDefault="00780095" w:rsidP="00B2568E">
            <w:pPr>
              <w:spacing w:after="180"/>
              <w:rPr>
                <w:rFonts w:asciiTheme="majorHAnsi" w:hAnsiTheme="majorHAnsi" w:cstheme="majorHAnsi"/>
                <w:bCs/>
                <w:color w:val="0D0D0D" w:themeColor="text1" w:themeTint="F2"/>
                <w:sz w:val="24"/>
                <w:szCs w:val="24"/>
              </w:rPr>
            </w:pPr>
            <w:r w:rsidRPr="00207A3D">
              <w:rPr>
                <w:rFonts w:asciiTheme="majorHAnsi" w:hAnsiTheme="majorHAnsi" w:cstheme="majorHAnsi"/>
                <w:bCs/>
                <w:sz w:val="24"/>
                <w:szCs w:val="24"/>
                <w:lang w:val="ru-RU"/>
              </w:rPr>
              <w:t>Учебное</w:t>
            </w:r>
            <w:r w:rsidRPr="00780095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</w:t>
            </w:r>
            <w:r w:rsidRPr="00207A3D">
              <w:rPr>
                <w:rFonts w:asciiTheme="majorHAnsi" w:hAnsiTheme="majorHAnsi" w:cstheme="majorHAnsi"/>
                <w:bCs/>
                <w:sz w:val="24"/>
                <w:szCs w:val="24"/>
                <w:lang w:val="ru-RU"/>
              </w:rPr>
              <w:t>заведение</w:t>
            </w:r>
            <w:r w:rsidRPr="00780095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: </w:t>
            </w:r>
            <w:r w:rsidRPr="000B0863">
              <w:rPr>
                <w:rStyle w:val="62"/>
              </w:rPr>
              <w:t>ДВФУ</w:t>
            </w:r>
            <w:r w:rsidRPr="000B0863">
              <w:rPr>
                <w:rStyle w:val="62"/>
                <w:lang w:val="en-US"/>
              </w:rPr>
              <w:t xml:space="preserve">, </w:t>
            </w:r>
            <w:r w:rsidRPr="000B0863">
              <w:rPr>
                <w:rStyle w:val="62"/>
              </w:rPr>
              <w:t>программа</w:t>
            </w:r>
            <w:r w:rsidRPr="000B0863">
              <w:rPr>
                <w:rStyle w:val="62"/>
                <w:lang w:val="en-US"/>
              </w:rPr>
              <w:t xml:space="preserve"> </w:t>
            </w:r>
            <w:r w:rsidRPr="000B0863">
              <w:rPr>
                <w:rStyle w:val="62"/>
              </w:rPr>
              <w:t>Academic Excellence and Honors Education</w:t>
            </w:r>
          </w:p>
        </w:tc>
      </w:tr>
      <w:tr w:rsidR="00207A3D" w:rsidRPr="00207A3D" w14:paraId="490FB58C" w14:textId="77777777" w:rsidTr="00945D65">
        <w:tc>
          <w:tcPr>
            <w:tcW w:w="2694" w:type="dxa"/>
            <w:tcMar>
              <w:right w:w="475" w:type="dxa"/>
            </w:tcMar>
          </w:tcPr>
          <w:p w14:paraId="06894986" w14:textId="1F41DAE9" w:rsidR="00207A3D" w:rsidRPr="000C1726" w:rsidRDefault="00207A3D" w:rsidP="000B0863">
            <w:pPr>
              <w:pStyle w:val="41"/>
            </w:pPr>
            <w:r w:rsidRPr="000C1726">
              <w:t>До</w:t>
            </w:r>
            <w:r w:rsidR="000B0863">
              <w:t>с</w:t>
            </w:r>
            <w:r>
              <w:t>тижения</w:t>
            </w:r>
          </w:p>
        </w:tc>
        <w:tc>
          <w:tcPr>
            <w:tcW w:w="7386" w:type="dxa"/>
          </w:tcPr>
          <w:p w14:paraId="1258B002" w14:textId="344DE49F" w:rsidR="00207A3D" w:rsidRPr="000347A7" w:rsidRDefault="00207A3D" w:rsidP="000B0863">
            <w:pPr>
              <w:pStyle w:val="41"/>
            </w:pPr>
            <w:r>
              <w:t>ICPC</w:t>
            </w:r>
            <w:r w:rsidRPr="00207A3D">
              <w:t xml:space="preserve"> (</w:t>
            </w:r>
            <w:r>
              <w:t>Полуфинал</w:t>
            </w:r>
            <w:r w:rsidRPr="00207A3D">
              <w:t>)</w:t>
            </w:r>
            <w:r w:rsidR="00570829">
              <w:t xml:space="preserve"> 2023</w:t>
            </w:r>
          </w:p>
          <w:p w14:paraId="33B5D27B" w14:textId="68E3D26F" w:rsidR="00570829" w:rsidRDefault="00570829" w:rsidP="000B0863">
            <w:pPr>
              <w:pStyle w:val="61"/>
            </w:pPr>
            <w:r w:rsidRPr="00570829">
              <w:t>Международная студенческая олимпиада по</w:t>
            </w:r>
            <w:r w:rsidR="00594C88">
              <w:t xml:space="preserve"> </w:t>
            </w:r>
            <w:r w:rsidR="00594C88">
              <w:t>спортивному</w:t>
            </w:r>
            <w:r w:rsidRPr="00570829">
              <w:t xml:space="preserve"> программированию</w:t>
            </w:r>
          </w:p>
          <w:p w14:paraId="79E1DD31" w14:textId="3F4129BA" w:rsidR="00570829" w:rsidRDefault="00570829" w:rsidP="00570829">
            <w:pPr>
              <w:spacing w:after="60"/>
              <w:rPr>
                <w:rFonts w:ascii="Calibri" w:hAnsi="Calibri" w:cs="Calibri"/>
                <w:color w:val="0D0D0D" w:themeColor="text1" w:themeTint="F2"/>
                <w:sz w:val="24"/>
                <w:szCs w:val="24"/>
                <w:lang w:val="ru-RU"/>
              </w:rPr>
            </w:pPr>
            <w:r w:rsidRPr="00207A3D">
              <w:rPr>
                <w:rFonts w:ascii="Calibri" w:hAnsi="Calibri" w:cs="Calibri"/>
                <w:sz w:val="24"/>
                <w:szCs w:val="24"/>
                <w:lang w:val="ru-RU"/>
              </w:rPr>
              <w:t>Дата</w:t>
            </w:r>
            <w:r>
              <w:rPr>
                <w:rFonts w:ascii="Calibri" w:hAnsi="Calibri" w:cs="Calibri"/>
                <w:sz w:val="24"/>
                <w:szCs w:val="24"/>
                <w:lang w:val="ru-RU"/>
              </w:rPr>
              <w:t xml:space="preserve">: </w:t>
            </w:r>
            <w:r w:rsidRPr="000B0863">
              <w:rPr>
                <w:rStyle w:val="62"/>
              </w:rPr>
              <w:t>12.05 –</w:t>
            </w:r>
            <w:r w:rsidRPr="000B0863">
              <w:rPr>
                <w:rStyle w:val="62"/>
              </w:rPr>
              <w:t xml:space="preserve"> </w:t>
            </w:r>
            <w:r w:rsidRPr="000B0863">
              <w:rPr>
                <w:rStyle w:val="62"/>
              </w:rPr>
              <w:t>05.06.23</w:t>
            </w:r>
          </w:p>
          <w:p w14:paraId="14AFA481" w14:textId="77777777" w:rsidR="00570829" w:rsidRDefault="00570829" w:rsidP="00570829">
            <w:pPr>
              <w:spacing w:after="60"/>
              <w:rPr>
                <w:rFonts w:ascii="Calibri" w:hAnsi="Calibri" w:cs="Calibri"/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03E063A5" w14:textId="675672D9" w:rsidR="00570829" w:rsidRPr="000347A7" w:rsidRDefault="00570829" w:rsidP="000B0863">
            <w:pPr>
              <w:pStyle w:val="41"/>
            </w:pPr>
            <w:r>
              <w:t>Codework</w:t>
            </w:r>
            <w:r>
              <w:t xml:space="preserve"> 2023</w:t>
            </w:r>
          </w:p>
          <w:p w14:paraId="525B50DC" w14:textId="7CDCE6BA" w:rsidR="00570829" w:rsidRPr="00780095" w:rsidRDefault="00570829" w:rsidP="000B0863">
            <w:pPr>
              <w:pStyle w:val="61"/>
            </w:pPr>
            <w:r>
              <w:t>С</w:t>
            </w:r>
            <w:r w:rsidRPr="00570829">
              <w:t>туденческ</w:t>
            </w:r>
            <w:r>
              <w:t>ий т</w:t>
            </w:r>
            <w:r>
              <w:t>урнир</w:t>
            </w:r>
            <w:r w:rsidRPr="00570829">
              <w:t xml:space="preserve"> </w:t>
            </w:r>
            <w:r>
              <w:t xml:space="preserve">по спортивному </w:t>
            </w:r>
            <w:r w:rsidRPr="00570829">
              <w:t>программированию</w:t>
            </w:r>
            <w:r w:rsidR="00594C88">
              <w:t xml:space="preserve"> (Дальний Восток)</w:t>
            </w:r>
          </w:p>
          <w:p w14:paraId="1439F04D" w14:textId="41565695" w:rsidR="00570829" w:rsidRDefault="00570829" w:rsidP="00570829">
            <w:pPr>
              <w:spacing w:after="60"/>
              <w:rPr>
                <w:rFonts w:ascii="Calibri" w:hAnsi="Calibri" w:cs="Calibri"/>
                <w:color w:val="0D0D0D" w:themeColor="text1" w:themeTint="F2"/>
                <w:sz w:val="24"/>
                <w:szCs w:val="24"/>
                <w:lang w:val="ru-RU"/>
              </w:rPr>
            </w:pPr>
            <w:r w:rsidRPr="00207A3D">
              <w:rPr>
                <w:rFonts w:ascii="Calibri" w:hAnsi="Calibri" w:cs="Calibri"/>
                <w:sz w:val="24"/>
                <w:szCs w:val="24"/>
                <w:lang w:val="ru-RU"/>
              </w:rPr>
              <w:t>Дата</w:t>
            </w:r>
            <w:r>
              <w:rPr>
                <w:rFonts w:ascii="Calibri" w:hAnsi="Calibri" w:cs="Calibri"/>
                <w:sz w:val="24"/>
                <w:szCs w:val="24"/>
                <w:lang w:val="ru-RU"/>
              </w:rPr>
              <w:t xml:space="preserve">: </w:t>
            </w:r>
            <w:r w:rsidR="009606B6" w:rsidRPr="000B0863">
              <w:rPr>
                <w:rStyle w:val="62"/>
              </w:rPr>
              <w:t>21</w:t>
            </w:r>
            <w:r w:rsidRPr="000B0863">
              <w:rPr>
                <w:rStyle w:val="62"/>
              </w:rPr>
              <w:t>.05</w:t>
            </w:r>
            <w:r w:rsidR="009606B6" w:rsidRPr="000B0863">
              <w:rPr>
                <w:rStyle w:val="62"/>
              </w:rPr>
              <w:t>.23</w:t>
            </w:r>
          </w:p>
          <w:p w14:paraId="12AFB5E5" w14:textId="77777777" w:rsidR="00570829" w:rsidRPr="00945D65" w:rsidRDefault="00570829" w:rsidP="00207A3D">
            <w:pPr>
              <w:spacing w:after="60"/>
              <w:rPr>
                <w:rFonts w:ascii="Calibri" w:hAnsi="Calibri" w:cs="Calibri"/>
                <w:color w:val="404040" w:themeColor="text1" w:themeTint="BF"/>
                <w:lang w:val="ru-RU"/>
              </w:rPr>
            </w:pPr>
          </w:p>
          <w:p w14:paraId="6126DACB" w14:textId="77777777" w:rsidR="00207A3D" w:rsidRPr="00945D65" w:rsidRDefault="00570829" w:rsidP="000B0863">
            <w:pPr>
              <w:pStyle w:val="41"/>
            </w:pPr>
            <w:r w:rsidRPr="00945D65">
              <w:t xml:space="preserve">Научная конференция по Естественным наукам </w:t>
            </w:r>
          </w:p>
          <w:p w14:paraId="6815FB13" w14:textId="77777777" w:rsidR="00570829" w:rsidRDefault="00570829" w:rsidP="000B0863">
            <w:pPr>
              <w:pStyle w:val="61"/>
            </w:pPr>
            <w:r>
              <w:lastRenderedPageBreak/>
              <w:t xml:space="preserve">Региональная научно-практическая конференция студентов, аспирантов и молодых ученых по естественным наукам, секция «Математическое моделирование» </w:t>
            </w:r>
          </w:p>
          <w:p w14:paraId="2E4DEAA9" w14:textId="77777777" w:rsidR="009606B6" w:rsidRDefault="009606B6" w:rsidP="009606B6">
            <w:pPr>
              <w:spacing w:after="60"/>
              <w:rPr>
                <w:rFonts w:ascii="Calibri" w:hAnsi="Calibri" w:cs="Calibri"/>
                <w:color w:val="0D0D0D" w:themeColor="text1" w:themeTint="F2"/>
                <w:sz w:val="24"/>
                <w:szCs w:val="24"/>
                <w:lang w:val="ru-RU"/>
              </w:rPr>
            </w:pPr>
            <w:r w:rsidRPr="00207A3D">
              <w:rPr>
                <w:rFonts w:ascii="Calibri" w:hAnsi="Calibri" w:cs="Calibri"/>
                <w:sz w:val="24"/>
                <w:szCs w:val="24"/>
                <w:lang w:val="ru-RU"/>
              </w:rPr>
              <w:t>Дата</w:t>
            </w:r>
            <w:r>
              <w:rPr>
                <w:rFonts w:ascii="Calibri" w:hAnsi="Calibri" w:cs="Calibri"/>
                <w:sz w:val="24"/>
                <w:szCs w:val="24"/>
                <w:lang w:val="ru-RU"/>
              </w:rPr>
              <w:t xml:space="preserve">: </w:t>
            </w:r>
            <w:r w:rsidRPr="000B0863">
              <w:rPr>
                <w:rStyle w:val="62"/>
              </w:rPr>
              <w:t>02.06.23</w:t>
            </w:r>
          </w:p>
          <w:p w14:paraId="6154F87E" w14:textId="77777777" w:rsidR="00F57B43" w:rsidRDefault="00F57B43" w:rsidP="009606B6">
            <w:pPr>
              <w:spacing w:after="60"/>
              <w:rPr>
                <w:rFonts w:ascii="Calibri" w:hAnsi="Calibri" w:cs="Calibri"/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50C0828C" w14:textId="0435F325" w:rsidR="00F57B43" w:rsidRPr="00F57B43" w:rsidRDefault="00F57B43" w:rsidP="000B0863">
            <w:pPr>
              <w:pStyle w:val="41"/>
            </w:pPr>
            <w:r w:rsidRPr="00F57B43">
              <w:t>Wordskills</w:t>
            </w:r>
            <w:r w:rsidRPr="00F57B43">
              <w:t xml:space="preserve"> </w:t>
            </w:r>
          </w:p>
          <w:p w14:paraId="62E86E38" w14:textId="65248590" w:rsidR="00F57B43" w:rsidRDefault="00F57B43" w:rsidP="000B0863">
            <w:pPr>
              <w:pStyle w:val="61"/>
            </w:pPr>
            <w:r w:rsidRPr="00945D65">
              <w:t xml:space="preserve">Тестирование игрового </w:t>
            </w:r>
            <w:r>
              <w:t>программного обеспечения</w:t>
            </w:r>
            <w:r w:rsidRPr="00945D65">
              <w:t xml:space="preserve"> </w:t>
            </w:r>
            <w:r>
              <w:t xml:space="preserve">по </w:t>
            </w:r>
            <w:r w:rsidRPr="00945D65">
              <w:t>игре «</w:t>
            </w:r>
            <w:r w:rsidRPr="00945D65">
              <w:rPr>
                <w:lang w:val="en-US"/>
              </w:rPr>
              <w:t>WarAge</w:t>
            </w:r>
            <w:r w:rsidRPr="00945D65">
              <w:t>»</w:t>
            </w:r>
          </w:p>
          <w:p w14:paraId="49AF0D81" w14:textId="3EEEB9D5" w:rsidR="00F57B43" w:rsidRPr="00F57B43" w:rsidRDefault="00F57B43" w:rsidP="009606B6">
            <w:pPr>
              <w:spacing w:after="60"/>
              <w:rPr>
                <w:rFonts w:ascii="Calibri" w:hAnsi="Calibri" w:cs="Calibri"/>
                <w:color w:val="0D0D0D" w:themeColor="text1" w:themeTint="F2"/>
                <w:sz w:val="24"/>
                <w:szCs w:val="24"/>
                <w:lang w:val="ru-RU"/>
              </w:rPr>
            </w:pPr>
            <w:r w:rsidRPr="00207A3D">
              <w:rPr>
                <w:rFonts w:ascii="Calibri" w:hAnsi="Calibri" w:cs="Calibri"/>
                <w:sz w:val="24"/>
                <w:szCs w:val="24"/>
                <w:lang w:val="ru-RU"/>
              </w:rPr>
              <w:t>Дата</w:t>
            </w:r>
            <w:r>
              <w:rPr>
                <w:rFonts w:ascii="Calibri" w:hAnsi="Calibri" w:cs="Calibri"/>
                <w:sz w:val="24"/>
                <w:szCs w:val="24"/>
                <w:lang w:val="ru-RU"/>
              </w:rPr>
              <w:t xml:space="preserve">: </w:t>
            </w:r>
            <w:r w:rsidRPr="000B0863">
              <w:rPr>
                <w:rStyle w:val="62"/>
              </w:rPr>
              <w:t>2</w:t>
            </w:r>
            <w:r w:rsidRPr="000B0863">
              <w:rPr>
                <w:rStyle w:val="62"/>
              </w:rPr>
              <w:t>0</w:t>
            </w:r>
            <w:r w:rsidRPr="000B0863">
              <w:rPr>
                <w:rStyle w:val="62"/>
              </w:rPr>
              <w:t>.</w:t>
            </w:r>
            <w:r w:rsidRPr="000B0863">
              <w:rPr>
                <w:rStyle w:val="62"/>
              </w:rPr>
              <w:t>12</w:t>
            </w:r>
            <w:r w:rsidRPr="000B0863">
              <w:rPr>
                <w:rStyle w:val="62"/>
              </w:rPr>
              <w:t>.2</w:t>
            </w:r>
            <w:r w:rsidRPr="000B0863">
              <w:rPr>
                <w:rStyle w:val="62"/>
              </w:rPr>
              <w:t>2</w:t>
            </w:r>
          </w:p>
          <w:p w14:paraId="5BD6588B" w14:textId="300D161A" w:rsidR="009606B6" w:rsidRPr="00570829" w:rsidRDefault="009606B6" w:rsidP="00594C88">
            <w:pPr>
              <w:spacing w:after="60"/>
              <w:rPr>
                <w:rFonts w:ascii="Calibri" w:hAnsi="Calibri" w:cs="Calibri"/>
                <w:color w:val="0D0D0D" w:themeColor="text1" w:themeTint="F2"/>
                <w:sz w:val="24"/>
                <w:szCs w:val="24"/>
                <w:lang w:val="ru-RU"/>
              </w:rPr>
            </w:pPr>
          </w:p>
        </w:tc>
      </w:tr>
      <w:tr w:rsidR="00207A3D" w:rsidRPr="00945D65" w14:paraId="35170E1D" w14:textId="77777777" w:rsidTr="00945D65">
        <w:tc>
          <w:tcPr>
            <w:tcW w:w="2694" w:type="dxa"/>
            <w:tcMar>
              <w:right w:w="475" w:type="dxa"/>
            </w:tcMar>
          </w:tcPr>
          <w:p w14:paraId="6AAD8FB9" w14:textId="77777777" w:rsidR="00207A3D" w:rsidRPr="001A4F71" w:rsidRDefault="00207A3D" w:rsidP="000B0863">
            <w:pPr>
              <w:pStyle w:val="41"/>
            </w:pPr>
            <w:r w:rsidRPr="000C1726">
              <w:lastRenderedPageBreak/>
              <w:t>Опыт работы</w:t>
            </w:r>
          </w:p>
        </w:tc>
        <w:tc>
          <w:tcPr>
            <w:tcW w:w="7386" w:type="dxa"/>
          </w:tcPr>
          <w:p w14:paraId="4DDDBAA8" w14:textId="77777777" w:rsidR="00207A3D" w:rsidRDefault="00945D65" w:rsidP="000B0863">
            <w:pPr>
              <w:pStyle w:val="41"/>
            </w:pPr>
            <w:r>
              <w:t>Репетитор по математике и информатике</w:t>
            </w:r>
          </w:p>
          <w:p w14:paraId="358A3187" w14:textId="7C573E1A" w:rsidR="00945D65" w:rsidRPr="00945D65" w:rsidRDefault="00945D65" w:rsidP="009B6191">
            <w:pPr>
              <w:pStyle w:val="11"/>
            </w:pPr>
            <w:r>
              <w:t>Сентябрь 2022</w:t>
            </w:r>
            <w:r w:rsidRPr="000347A7">
              <w:t xml:space="preserve"> – текущее время</w:t>
            </w:r>
          </w:p>
          <w:p w14:paraId="0EFAAB19" w14:textId="77777777" w:rsidR="00945D65" w:rsidRDefault="00945D65" w:rsidP="00945D65">
            <w:pPr>
              <w:pStyle w:val="ResumeText"/>
              <w:rPr>
                <w:lang w:val="ru-RU"/>
              </w:rPr>
            </w:pPr>
          </w:p>
          <w:p w14:paraId="1DF17C30" w14:textId="14A93C45" w:rsidR="00945D65" w:rsidRPr="009B6191" w:rsidRDefault="00945D65" w:rsidP="000B0863">
            <w:pPr>
              <w:pStyle w:val="61"/>
              <w:numPr>
                <w:ilvl w:val="0"/>
                <w:numId w:val="11"/>
              </w:numPr>
              <w:rPr>
                <w:color w:val="595959" w:themeColor="text1" w:themeTint="A6"/>
              </w:rPr>
            </w:pPr>
            <w:r w:rsidRPr="009B6191">
              <w:rPr>
                <w:shd w:val="clear" w:color="auto" w:fill="FFFFFF"/>
              </w:rPr>
              <w:t>Помощь по изучению высшей / школьной математики</w:t>
            </w:r>
          </w:p>
          <w:p w14:paraId="4E92685D" w14:textId="755BC61F" w:rsidR="00945D65" w:rsidRPr="009B6191" w:rsidRDefault="00945D65" w:rsidP="000B0863">
            <w:pPr>
              <w:pStyle w:val="61"/>
              <w:numPr>
                <w:ilvl w:val="0"/>
                <w:numId w:val="11"/>
              </w:numPr>
              <w:rPr>
                <w:color w:val="595959" w:themeColor="text1" w:themeTint="A6"/>
              </w:rPr>
            </w:pPr>
            <w:r w:rsidRPr="009B6191">
              <w:rPr>
                <w:shd w:val="clear" w:color="auto" w:fill="FFFFFF"/>
              </w:rPr>
              <w:t>П</w:t>
            </w:r>
            <w:r w:rsidRPr="009B6191">
              <w:rPr>
                <w:rFonts w:asciiTheme="minorHAnsi" w:hAnsiTheme="minorHAnsi"/>
                <w:shd w:val="clear" w:color="auto" w:fill="FFFFFF"/>
              </w:rPr>
              <w:t>одготовка к экзаменам</w:t>
            </w:r>
            <w:r w:rsidRPr="009B6191">
              <w:rPr>
                <w:shd w:val="clear" w:color="auto" w:fill="FFFFFF"/>
              </w:rPr>
              <w:t>:</w:t>
            </w:r>
            <w:r w:rsidRPr="009B6191">
              <w:rPr>
                <w:rFonts w:asciiTheme="minorHAnsi" w:hAnsiTheme="minorHAnsi"/>
                <w:shd w:val="clear" w:color="auto" w:fill="FFFFFF"/>
              </w:rPr>
              <w:t xml:space="preserve"> огэ, егэ, вступительные</w:t>
            </w:r>
            <w:r w:rsidRPr="009B6191">
              <w:rPr>
                <w:shd w:val="clear" w:color="auto" w:fill="FFFFFF"/>
              </w:rPr>
              <w:t xml:space="preserve"> </w:t>
            </w:r>
          </w:p>
          <w:p w14:paraId="2D64E372" w14:textId="32F01DED" w:rsidR="00945D65" w:rsidRPr="009B6191" w:rsidRDefault="00945D65" w:rsidP="000B0863">
            <w:pPr>
              <w:pStyle w:val="61"/>
              <w:numPr>
                <w:ilvl w:val="0"/>
                <w:numId w:val="11"/>
              </w:numPr>
              <w:rPr>
                <w:color w:val="595959" w:themeColor="text1" w:themeTint="A6"/>
              </w:rPr>
            </w:pPr>
            <w:r w:rsidRPr="009B6191">
              <w:rPr>
                <w:shd w:val="clear" w:color="auto" w:fill="FFFFFF"/>
              </w:rPr>
              <w:t>Изучение</w:t>
            </w:r>
            <w:r w:rsidRPr="009B6191">
              <w:rPr>
                <w:shd w:val="clear" w:color="auto" w:fill="FFFFFF"/>
              </w:rPr>
              <w:t xml:space="preserve"> среднего и продвинутого уровня</w:t>
            </w:r>
            <w:r w:rsidRPr="009B6191">
              <w:rPr>
                <w:shd w:val="clear" w:color="auto" w:fill="FFFFFF"/>
              </w:rPr>
              <w:t xml:space="preserve"> математики</w:t>
            </w:r>
          </w:p>
          <w:p w14:paraId="46EAB463" w14:textId="362B532A" w:rsidR="00945D65" w:rsidRPr="009B6191" w:rsidRDefault="00945D65" w:rsidP="000B0863">
            <w:pPr>
              <w:pStyle w:val="61"/>
              <w:numPr>
                <w:ilvl w:val="0"/>
                <w:numId w:val="11"/>
              </w:numPr>
              <w:rPr>
                <w:color w:val="595959" w:themeColor="text1" w:themeTint="A6"/>
              </w:rPr>
            </w:pPr>
            <w:r w:rsidRPr="009B6191">
              <w:rPr>
                <w:shd w:val="clear" w:color="auto" w:fill="FFFFFF"/>
              </w:rPr>
              <w:t>Изучение информатики, комбинаторики, дискретной математики, методов программирования, алгоритмов и структур данных</w:t>
            </w:r>
          </w:p>
        </w:tc>
      </w:tr>
      <w:tr w:rsidR="00207A3D" w:rsidRPr="00F450C8" w14:paraId="2ECEFC1C" w14:textId="77777777" w:rsidTr="00945D65">
        <w:tc>
          <w:tcPr>
            <w:tcW w:w="2694" w:type="dxa"/>
            <w:tcMar>
              <w:right w:w="475" w:type="dxa"/>
            </w:tcMar>
          </w:tcPr>
          <w:p w14:paraId="50853857" w14:textId="0D682078" w:rsidR="00207A3D" w:rsidRPr="001A4F71" w:rsidRDefault="000B0863" w:rsidP="000B0863">
            <w:pPr>
              <w:pStyle w:val="41"/>
            </w:pPr>
            <w:r>
              <w:t>Н</w:t>
            </w:r>
            <w:r w:rsidR="00207A3D" w:rsidRPr="000C1726">
              <w:t>авыки</w:t>
            </w:r>
          </w:p>
        </w:tc>
        <w:tc>
          <w:tcPr>
            <w:tcW w:w="7386" w:type="dxa"/>
          </w:tcPr>
          <w:p w14:paraId="292AAC73" w14:textId="77777777" w:rsidR="00F57B43" w:rsidRPr="00F57B43" w:rsidRDefault="00F57B43" w:rsidP="000B0863">
            <w:pPr>
              <w:pStyle w:val="41"/>
            </w:pPr>
            <w:r w:rsidRPr="00F57B43">
              <w:t>Языки:</w:t>
            </w:r>
          </w:p>
          <w:p w14:paraId="2B3CDBCC" w14:textId="3F8D2ECE" w:rsidR="00594C88" w:rsidRPr="00FA3CF7" w:rsidRDefault="00594C88" w:rsidP="000B0863">
            <w:pPr>
              <w:pStyle w:val="61"/>
            </w:pPr>
            <w:r>
              <w:t xml:space="preserve">Русский </w:t>
            </w:r>
            <w:r w:rsidR="00FA3CF7">
              <w:t>–</w:t>
            </w:r>
            <w:r>
              <w:t xml:space="preserve"> родной</w:t>
            </w:r>
            <w:r w:rsidR="00FA3CF7">
              <w:t>, продвинутый</w:t>
            </w:r>
          </w:p>
          <w:p w14:paraId="10ED54D0" w14:textId="77777777" w:rsidR="00207A3D" w:rsidRDefault="00594C88" w:rsidP="000B0863">
            <w:pPr>
              <w:pStyle w:val="61"/>
            </w:pPr>
            <w:r w:rsidRPr="00594C88">
              <w:t>Не</w:t>
            </w:r>
            <w:r>
              <w:t xml:space="preserve">мецкий – С1 продвинутый </w:t>
            </w:r>
          </w:p>
          <w:p w14:paraId="272175E8" w14:textId="77777777" w:rsidR="00594C88" w:rsidRDefault="00594C88" w:rsidP="000B0863">
            <w:pPr>
              <w:pStyle w:val="61"/>
            </w:pPr>
            <w:r>
              <w:t>Английский – B</w:t>
            </w:r>
            <w:r w:rsidRPr="00FA3CF7">
              <w:t xml:space="preserve">2 </w:t>
            </w:r>
            <w:r>
              <w:t xml:space="preserve">средне-продвинутый </w:t>
            </w:r>
          </w:p>
          <w:p w14:paraId="417DFC35" w14:textId="77777777" w:rsidR="00594C88" w:rsidRDefault="00594C88" w:rsidP="00594C88">
            <w:pPr>
              <w:rPr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0AC1E99D" w14:textId="77777777" w:rsidR="00594C88" w:rsidRPr="00F57B43" w:rsidRDefault="00594C88" w:rsidP="000B0863">
            <w:pPr>
              <w:pStyle w:val="41"/>
            </w:pPr>
            <w:r w:rsidRPr="00F57B43">
              <w:t>Языки программирования:</w:t>
            </w:r>
          </w:p>
          <w:p w14:paraId="5FD4A892" w14:textId="4373CE33" w:rsidR="00594C88" w:rsidRPr="000B0863" w:rsidRDefault="00594C88" w:rsidP="000B0863">
            <w:pPr>
              <w:pStyle w:val="61"/>
              <w:rPr>
                <w:color w:val="0D0D0D" w:themeColor="text1" w:themeTint="F2"/>
                <w:szCs w:val="24"/>
                <w:lang w:val="en-US"/>
              </w:rPr>
            </w:pPr>
            <w:r w:rsidRPr="000B0863">
              <w:rPr>
                <w:rStyle w:val="32"/>
                <w:lang w:val="en-US"/>
              </w:rPr>
              <w:t xml:space="preserve">Python, C++, JavaScript, TypeScript, </w:t>
            </w:r>
            <w:r w:rsidRPr="000B0863">
              <w:rPr>
                <w:rStyle w:val="32"/>
                <w:lang w:val="en-US"/>
              </w:rPr>
              <w:t>SQL, Html, C</w:t>
            </w:r>
            <w:r w:rsidRPr="000B0863">
              <w:rPr>
                <w:rStyle w:val="32"/>
                <w:lang w:val="en-US"/>
              </w:rPr>
              <w:t>SS (</w:t>
            </w:r>
            <w:r w:rsidRPr="000B0863">
              <w:rPr>
                <w:rStyle w:val="32"/>
                <w:lang w:val="en-US"/>
              </w:rPr>
              <w:t>Kotlin</w:t>
            </w:r>
            <w:r w:rsidRPr="000B0863">
              <w:rPr>
                <w:rStyle w:val="32"/>
                <w:lang w:val="en-US"/>
              </w:rPr>
              <w:t xml:space="preserve"> – </w:t>
            </w:r>
            <w:r w:rsidRPr="009B6191">
              <w:rPr>
                <w:rStyle w:val="32"/>
              </w:rPr>
              <w:t>начальный</w:t>
            </w:r>
            <w:r w:rsidRPr="00594C88">
              <w:rPr>
                <w:color w:val="0D0D0D" w:themeColor="text1" w:themeTint="F2"/>
                <w:szCs w:val="24"/>
                <w:lang w:val="en-US"/>
              </w:rPr>
              <w:t>)</w:t>
            </w:r>
          </w:p>
          <w:p w14:paraId="347F0260" w14:textId="77777777" w:rsidR="00594C88" w:rsidRDefault="00594C88" w:rsidP="00594C88">
            <w:pPr>
              <w:rPr>
                <w:color w:val="0D0D0D" w:themeColor="text1" w:themeTint="F2"/>
                <w:sz w:val="24"/>
                <w:szCs w:val="24"/>
              </w:rPr>
            </w:pPr>
          </w:p>
          <w:p w14:paraId="29D937FB" w14:textId="6C0FE636" w:rsidR="00594C88" w:rsidRPr="00F57B43" w:rsidRDefault="00594C88" w:rsidP="000B0863">
            <w:pPr>
              <w:pStyle w:val="41"/>
            </w:pPr>
            <w:r w:rsidRPr="00F57B43">
              <w:t>Технологии</w:t>
            </w:r>
            <w:r w:rsidRPr="00F57B43">
              <w:t xml:space="preserve">: </w:t>
            </w:r>
          </w:p>
          <w:p w14:paraId="3F6CFEEF" w14:textId="77777777" w:rsidR="00594C88" w:rsidRDefault="00594C88" w:rsidP="000B0863">
            <w:pPr>
              <w:pStyle w:val="61"/>
            </w:pPr>
            <w:r w:rsidRPr="00594C88">
              <w:t>ASP.Net, React, Node.js</w:t>
            </w:r>
          </w:p>
          <w:p w14:paraId="4F3C3B08" w14:textId="77777777" w:rsidR="00F450C8" w:rsidRDefault="00F450C8" w:rsidP="000B0863">
            <w:pPr>
              <w:pStyle w:val="41"/>
            </w:pPr>
          </w:p>
          <w:p w14:paraId="306E88A8" w14:textId="77777777" w:rsidR="00F57B43" w:rsidRDefault="00F450C8" w:rsidP="000B0863">
            <w:pPr>
              <w:pStyle w:val="41"/>
            </w:pPr>
            <w:r w:rsidRPr="00F57B43">
              <w:t>Паттерны</w:t>
            </w:r>
            <w:r w:rsidRPr="00F57B43">
              <w:rPr>
                <w:lang w:val="en-US"/>
              </w:rPr>
              <w:t xml:space="preserve"> </w:t>
            </w:r>
            <w:r w:rsidRPr="00F57B43">
              <w:t>проектирования</w:t>
            </w:r>
            <w:r w:rsidRPr="00F57B43">
              <w:t>:</w:t>
            </w:r>
            <w:r w:rsidRPr="00F450C8">
              <w:t xml:space="preserve"> </w:t>
            </w:r>
          </w:p>
          <w:p w14:paraId="3680B019" w14:textId="76B59DAA" w:rsidR="00F450C8" w:rsidRDefault="00F450C8" w:rsidP="000B0863">
            <w:pPr>
              <w:pStyle w:val="61"/>
            </w:pPr>
            <w:r w:rsidRPr="00F450C8">
              <w:t>SOLID, Adapter, Factory, Abstract factory, Singleton, Multiton, Decorator, Facade, Iterator, Single Page Application</w:t>
            </w:r>
            <w:r w:rsidRPr="00F450C8">
              <w:t xml:space="preserve">, </w:t>
            </w:r>
            <w:r w:rsidRPr="00F450C8">
              <w:t>MVVM</w:t>
            </w:r>
          </w:p>
          <w:p w14:paraId="3D8E7639" w14:textId="77777777" w:rsidR="00F450C8" w:rsidRDefault="00F450C8" w:rsidP="00594C88">
            <w:pPr>
              <w:rPr>
                <w:color w:val="0D0D0D" w:themeColor="text1" w:themeTint="F2"/>
                <w:sz w:val="24"/>
                <w:szCs w:val="24"/>
              </w:rPr>
            </w:pPr>
          </w:p>
          <w:p w14:paraId="1D74937D" w14:textId="77777777" w:rsidR="00F450C8" w:rsidRPr="00F57B43" w:rsidRDefault="00F450C8" w:rsidP="000B0863">
            <w:pPr>
              <w:pStyle w:val="41"/>
            </w:pPr>
            <w:r w:rsidRPr="00F57B43">
              <w:t>А</w:t>
            </w:r>
            <w:r w:rsidRPr="00F57B43">
              <w:t xml:space="preserve">лгоритмы и структуры данных: </w:t>
            </w:r>
          </w:p>
          <w:p w14:paraId="192AEB01" w14:textId="26552D7C" w:rsidR="00F450C8" w:rsidRDefault="00945D65" w:rsidP="000B0863">
            <w:pPr>
              <w:pStyle w:val="61"/>
            </w:pPr>
            <w:r>
              <w:t>Х</w:t>
            </w:r>
            <w:r w:rsidRPr="00F450C8">
              <w:t>еш-таблицы</w:t>
            </w:r>
            <w:r>
              <w:t>, д</w:t>
            </w:r>
            <w:r w:rsidR="00F450C8" w:rsidRPr="00F450C8">
              <w:t>инамический массив</w:t>
            </w:r>
            <w:r w:rsidR="00F450C8">
              <w:t>,</w:t>
            </w:r>
            <w:r w:rsidR="00F450C8" w:rsidRPr="00F450C8">
              <w:t xml:space="preserve"> </w:t>
            </w:r>
            <w:r w:rsidR="00F450C8" w:rsidRPr="00F450C8">
              <w:t>АВЛ-деревья, список, стек,</w:t>
            </w:r>
            <w:r w:rsidR="00F450C8">
              <w:t xml:space="preserve"> дек,</w:t>
            </w:r>
            <w:r w:rsidR="00F450C8" w:rsidRPr="00F450C8">
              <w:t xml:space="preserve"> очередь, множество, граф, DFS, BFS, Top-Sort, Эйлеров цикл, </w:t>
            </w:r>
            <w:r w:rsidR="00F450C8" w:rsidRPr="00F450C8">
              <w:lastRenderedPageBreak/>
              <w:t>Гамильтонов цикл, алгоритм Дейкстры, алгоритм Краскала.</w:t>
            </w:r>
          </w:p>
          <w:p w14:paraId="31DF3DA3" w14:textId="77777777" w:rsidR="00F57B43" w:rsidRDefault="00F57B43" w:rsidP="00594C88">
            <w:pPr>
              <w:rPr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04257936" w14:textId="52916836" w:rsidR="00F450C8" w:rsidRPr="009B6191" w:rsidRDefault="00F450C8" w:rsidP="00594C88">
            <w:pPr>
              <w:rPr>
                <w:rStyle w:val="32"/>
              </w:rPr>
            </w:pPr>
            <w:r w:rsidRPr="000B0863">
              <w:rPr>
                <w:rStyle w:val="42"/>
              </w:rPr>
              <w:t>Сортировки</w:t>
            </w:r>
            <w:r w:rsidRPr="00F57B43">
              <w:rPr>
                <w:b/>
                <w:bCs/>
                <w:color w:val="0D0D0D" w:themeColor="text1" w:themeTint="F2"/>
                <w:sz w:val="24"/>
                <w:szCs w:val="24"/>
                <w:lang w:val="ru-RU"/>
              </w:rPr>
              <w:t>:</w:t>
            </w:r>
            <w:r w:rsidRPr="00F450C8">
              <w:rPr>
                <w:color w:val="0D0D0D" w:themeColor="text1" w:themeTint="F2"/>
                <w:sz w:val="24"/>
                <w:szCs w:val="24"/>
                <w:lang w:val="ru-RU"/>
              </w:rPr>
              <w:t xml:space="preserve"> </w:t>
            </w:r>
            <w:r w:rsidRPr="000B0863">
              <w:rPr>
                <w:rStyle w:val="62"/>
              </w:rPr>
              <w:t>Quicksort</w:t>
            </w:r>
            <w:r w:rsidRPr="000B0863">
              <w:rPr>
                <w:rStyle w:val="62"/>
              </w:rPr>
              <w:t xml:space="preserve">, </w:t>
            </w:r>
            <w:r w:rsidRPr="000B0863">
              <w:rPr>
                <w:rStyle w:val="62"/>
              </w:rPr>
              <w:t>Mergesort</w:t>
            </w:r>
            <w:r w:rsidRPr="000B0863">
              <w:rPr>
                <w:rStyle w:val="62"/>
              </w:rPr>
              <w:t xml:space="preserve">, сортровка кучами, вставками, </w:t>
            </w:r>
            <w:r w:rsidRPr="000B0863">
              <w:rPr>
                <w:rStyle w:val="62"/>
              </w:rPr>
              <w:t>деревом, жадны</w:t>
            </w:r>
            <w:r w:rsidRPr="000B0863">
              <w:rPr>
                <w:rStyle w:val="62"/>
              </w:rPr>
              <w:t>й</w:t>
            </w:r>
            <w:r w:rsidRPr="000B0863">
              <w:rPr>
                <w:rStyle w:val="62"/>
              </w:rPr>
              <w:t xml:space="preserve"> алгоритм</w:t>
            </w:r>
            <w:r w:rsidR="00945D65" w:rsidRPr="000B0863">
              <w:rPr>
                <w:rStyle w:val="62"/>
              </w:rPr>
              <w:t>.</w:t>
            </w:r>
          </w:p>
          <w:p w14:paraId="7BC79450" w14:textId="77777777" w:rsidR="00594C88" w:rsidRPr="00F450C8" w:rsidRDefault="00594C88" w:rsidP="00594C88">
            <w:pPr>
              <w:rPr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6EA79A15" w14:textId="38546E78" w:rsidR="00594C88" w:rsidRPr="00F450C8" w:rsidRDefault="00594C88" w:rsidP="00594C88">
            <w:pPr>
              <w:rPr>
                <w:color w:val="0D0D0D" w:themeColor="text1" w:themeTint="F2"/>
                <w:sz w:val="24"/>
                <w:szCs w:val="24"/>
                <w:lang w:val="ru-RU"/>
              </w:rPr>
            </w:pPr>
          </w:p>
        </w:tc>
      </w:tr>
      <w:tr w:rsidR="00207A3D" w:rsidRPr="00945D65" w14:paraId="732F952E" w14:textId="77777777" w:rsidTr="00945D65">
        <w:tc>
          <w:tcPr>
            <w:tcW w:w="2694" w:type="dxa"/>
            <w:shd w:val="clear" w:color="auto" w:fill="auto"/>
            <w:tcMar>
              <w:right w:w="475" w:type="dxa"/>
            </w:tcMar>
          </w:tcPr>
          <w:p w14:paraId="55AA87FA" w14:textId="1F3B69BC" w:rsidR="00207A3D" w:rsidRPr="00537652" w:rsidRDefault="00945D65" w:rsidP="000B0863">
            <w:pPr>
              <w:pStyle w:val="41"/>
            </w:pPr>
            <w:r>
              <w:lastRenderedPageBreak/>
              <w:t>Мои проекты</w:t>
            </w:r>
          </w:p>
        </w:tc>
        <w:tc>
          <w:tcPr>
            <w:tcW w:w="7386" w:type="dxa"/>
          </w:tcPr>
          <w:p w14:paraId="2D024491" w14:textId="156CC501" w:rsidR="00945D65" w:rsidRPr="00F57B43" w:rsidRDefault="00945D65" w:rsidP="000B0863">
            <w:pPr>
              <w:pStyle w:val="61"/>
              <w:numPr>
                <w:ilvl w:val="0"/>
                <w:numId w:val="12"/>
              </w:numPr>
            </w:pPr>
            <w:r w:rsidRPr="00945D65">
              <w:t>Учебный проект – веб-сайт в формате системы тематического блога с элементами новостного сайта</w:t>
            </w:r>
            <w:r>
              <w:t xml:space="preserve"> с </w:t>
            </w:r>
            <w:r w:rsidRPr="00945D65">
              <w:t>использование</w:t>
            </w:r>
            <w:r>
              <w:t>м</w:t>
            </w:r>
            <w:r w:rsidRPr="00945D65">
              <w:t xml:space="preserve"> </w:t>
            </w:r>
            <w:r w:rsidRPr="00945D65">
              <w:rPr>
                <w:lang w:val="en-US"/>
              </w:rPr>
              <w:t>NodeJS</w:t>
            </w:r>
          </w:p>
          <w:p w14:paraId="308292CB" w14:textId="77777777" w:rsidR="00F57B43" w:rsidRPr="00F57B43" w:rsidRDefault="00F57B43" w:rsidP="00F57B43">
            <w:pPr>
              <w:pStyle w:val="af0"/>
              <w:spacing w:after="160" w:line="259" w:lineRule="auto"/>
              <w:jc w:val="both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462AC791" w14:textId="1C147BAB" w:rsidR="009B6191" w:rsidRPr="009B6191" w:rsidRDefault="00945D65" w:rsidP="000B0863">
            <w:pPr>
              <w:pStyle w:val="61"/>
              <w:numPr>
                <w:ilvl w:val="0"/>
                <w:numId w:val="12"/>
              </w:numPr>
            </w:pPr>
            <w:r w:rsidRPr="00945D65">
              <w:t xml:space="preserve">Учебный проект – веб-приложение для знакомств внутри компании, созданное с целью улучшения </w:t>
            </w:r>
            <w:r w:rsidRPr="00945D65">
              <w:t>межколлективных</w:t>
            </w:r>
            <w:r w:rsidRPr="00945D65">
              <w:t xml:space="preserve"> отношений, нахождения наставника, ученика или собеседника. </w:t>
            </w:r>
            <w:r w:rsidR="00E25062">
              <w:t xml:space="preserve">Технологии: </w:t>
            </w:r>
            <w:r w:rsidRPr="00945D65">
              <w:rPr>
                <w:lang w:val="en-US"/>
              </w:rPr>
              <w:t>tsx</w:t>
            </w:r>
            <w:r w:rsidRPr="00945D65">
              <w:t xml:space="preserve">, </w:t>
            </w:r>
            <w:r w:rsidRPr="00945D65">
              <w:rPr>
                <w:lang w:val="en-US"/>
              </w:rPr>
              <w:t>c</w:t>
            </w:r>
            <w:r w:rsidRPr="00945D65">
              <w:t xml:space="preserve">#, </w:t>
            </w:r>
            <w:r w:rsidRPr="00945D65">
              <w:rPr>
                <w:lang w:val="en-US"/>
              </w:rPr>
              <w:t>Asp</w:t>
            </w:r>
            <w:r w:rsidRPr="00945D65">
              <w:t>.</w:t>
            </w:r>
            <w:r w:rsidRPr="00945D65">
              <w:rPr>
                <w:lang w:val="en-US"/>
              </w:rPr>
              <w:t>net</w:t>
            </w:r>
            <w:r w:rsidRPr="00945D65">
              <w:t xml:space="preserve">, </w:t>
            </w:r>
            <w:r w:rsidRPr="00945D65">
              <w:rPr>
                <w:lang w:val="en-US"/>
              </w:rPr>
              <w:t>React</w:t>
            </w:r>
          </w:p>
          <w:p w14:paraId="721E1441" w14:textId="0F9F75AC" w:rsidR="009B6191" w:rsidRPr="000B0863" w:rsidRDefault="000B0863" w:rsidP="000B0863">
            <w:pPr>
              <w:pStyle w:val="af0"/>
              <w:numPr>
                <w:ilvl w:val="0"/>
                <w:numId w:val="12"/>
              </w:numPr>
              <w:spacing w:after="160" w:line="259" w:lineRule="auto"/>
              <w:jc w:val="both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  <w:hyperlink r:id="rId10" w:history="1"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  <w:lang w:val="ru-RU"/>
                </w:rPr>
                <w:t>https://github.com/kristinoo/WebApplication1</w:t>
              </w:r>
            </w:hyperlink>
          </w:p>
          <w:p w14:paraId="4CEFC720" w14:textId="77777777" w:rsidR="00F57B43" w:rsidRPr="00F57B43" w:rsidRDefault="00F57B43" w:rsidP="00F57B43">
            <w:pPr>
              <w:pStyle w:val="af0"/>
              <w:spacing w:after="160" w:line="259" w:lineRule="auto"/>
              <w:jc w:val="both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473106EE" w14:textId="33BE1792" w:rsidR="00E25062" w:rsidRPr="009B6191" w:rsidRDefault="00945D65" w:rsidP="000B0863">
            <w:pPr>
              <w:pStyle w:val="61"/>
              <w:numPr>
                <w:ilvl w:val="0"/>
                <w:numId w:val="12"/>
              </w:numPr>
            </w:pPr>
            <w:r w:rsidRPr="00F57B43">
              <w:t xml:space="preserve">Мобильное приложение для </w:t>
            </w:r>
            <w:r w:rsidRPr="00945D65">
              <w:rPr>
                <w:lang w:val="en-US"/>
              </w:rPr>
              <w:t>Android</w:t>
            </w:r>
            <w:r w:rsidRPr="00F57B43">
              <w:t xml:space="preserve"> – </w:t>
            </w:r>
            <w:r w:rsidRPr="00945D65">
              <w:rPr>
                <w:lang w:val="en-US"/>
              </w:rPr>
              <w:t>Google</w:t>
            </w:r>
            <w:r w:rsidRPr="00F57B43">
              <w:t xml:space="preserve"> </w:t>
            </w:r>
            <w:r w:rsidRPr="00945D65">
              <w:rPr>
                <w:lang w:val="en-US"/>
              </w:rPr>
              <w:t>tasks</w:t>
            </w:r>
            <w:r w:rsidRPr="00F57B43">
              <w:t xml:space="preserve">, написанный на </w:t>
            </w:r>
            <w:r w:rsidR="00E25062">
              <w:t>K</w:t>
            </w:r>
            <w:r w:rsidRPr="00945D65">
              <w:rPr>
                <w:lang w:val="en-US"/>
              </w:rPr>
              <w:t>otlin</w:t>
            </w:r>
            <w:r w:rsidRPr="00F57B43">
              <w:t xml:space="preserve">, с использованием библиотеки </w:t>
            </w:r>
            <w:r w:rsidRPr="00945D65">
              <w:t>Room</w:t>
            </w:r>
            <w:r w:rsidRPr="00F57B43">
              <w:t xml:space="preserve">, </w:t>
            </w:r>
            <w:r w:rsidRPr="00945D65">
              <w:rPr>
                <w:lang w:val="en-US"/>
              </w:rPr>
              <w:t>Jetpack</w:t>
            </w:r>
            <w:r w:rsidRPr="00F57B43">
              <w:t xml:space="preserve"> </w:t>
            </w:r>
            <w:r w:rsidRPr="00945D65">
              <w:rPr>
                <w:lang w:val="en-US"/>
              </w:rPr>
              <w:t>DataStore</w:t>
            </w:r>
            <w:r w:rsidRPr="00F57B43">
              <w:t xml:space="preserve">, с внедрение зависимостей через </w:t>
            </w:r>
            <w:r w:rsidRPr="00945D65">
              <w:rPr>
                <w:lang w:val="en-US"/>
              </w:rPr>
              <w:t>Dagger</w:t>
            </w:r>
            <w:r w:rsidRPr="00F57B43">
              <w:t xml:space="preserve"> </w:t>
            </w:r>
            <w:r w:rsidRPr="00945D65">
              <w:rPr>
                <w:lang w:val="en-US"/>
              </w:rPr>
              <w:t>Hilt</w:t>
            </w:r>
          </w:p>
          <w:p w14:paraId="41B99C25" w14:textId="57DB6042" w:rsidR="009B6191" w:rsidRPr="000B0863" w:rsidRDefault="000B0863" w:rsidP="000B0863">
            <w:pPr>
              <w:pStyle w:val="af0"/>
              <w:numPr>
                <w:ilvl w:val="0"/>
                <w:numId w:val="12"/>
              </w:numPr>
              <w:spacing w:after="160" w:line="259" w:lineRule="auto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  <w:hyperlink r:id="rId11" w:history="1"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  <w:lang w:val="ru-RU"/>
                </w:rPr>
                <w:t>https://github.com/kristinoo/MVVMTodo</w:t>
              </w:r>
            </w:hyperlink>
          </w:p>
          <w:p w14:paraId="2B16137D" w14:textId="77777777" w:rsidR="009B6191" w:rsidRPr="00E25062" w:rsidRDefault="009B6191" w:rsidP="009B6191">
            <w:pPr>
              <w:pStyle w:val="af0"/>
              <w:spacing w:after="160" w:line="259" w:lineRule="auto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060846E1" w14:textId="77777777" w:rsidR="00E25062" w:rsidRPr="00E25062" w:rsidRDefault="00E25062" w:rsidP="00E25062">
            <w:pPr>
              <w:pStyle w:val="af0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7F7D91E1" w14:textId="06DD96DF" w:rsidR="00B275EB" w:rsidRPr="000B0863" w:rsidRDefault="00E25062" w:rsidP="000B0863">
            <w:pPr>
              <w:pStyle w:val="61"/>
              <w:numPr>
                <w:ilvl w:val="0"/>
                <w:numId w:val="12"/>
              </w:numPr>
            </w:pPr>
            <w:r w:rsidRPr="00FA3CF7">
              <w:t>Блокчейн – система</w:t>
            </w:r>
            <w:r w:rsidR="00FA3CF7">
              <w:t xml:space="preserve"> с соблюдением принципов блокчейн-технологии, </w:t>
            </w:r>
            <w:r w:rsidR="00FA3CF7">
              <w:t>псевдо криптовалют</w:t>
            </w:r>
            <w:r w:rsidR="00FA3CF7">
              <w:t>а</w:t>
            </w:r>
            <w:r w:rsidR="00FA3CF7">
              <w:t xml:space="preserve"> СейфКоин</w:t>
            </w:r>
            <w:r w:rsidR="000B0863" w:rsidRPr="000B0863">
              <w:t xml:space="preserve"> </w:t>
            </w:r>
            <w:r w:rsidRPr="000B0863">
              <w:t xml:space="preserve">на </w:t>
            </w:r>
            <w:r w:rsidRPr="00FA3CF7">
              <w:t>JavaScript</w:t>
            </w:r>
            <w:r w:rsidR="00FA3CF7" w:rsidRPr="000B0863">
              <w:t xml:space="preserve"> </w:t>
            </w:r>
          </w:p>
          <w:p w14:paraId="2F21F4D3" w14:textId="28CA9B2A" w:rsidR="009B6191" w:rsidRPr="000B0863" w:rsidRDefault="000B0863" w:rsidP="000B0863">
            <w:pPr>
              <w:pStyle w:val="af0"/>
              <w:numPr>
                <w:ilvl w:val="0"/>
                <w:numId w:val="12"/>
              </w:numPr>
              <w:spacing w:after="160" w:line="259" w:lineRule="auto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  <w:hyperlink r:id="rId12" w:history="1"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</w:rPr>
                <w:t>https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  <w:lang w:val="ru-RU"/>
                </w:rPr>
                <w:t>://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</w:rPr>
                <w:t>github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  <w:lang w:val="ru-RU"/>
                </w:rPr>
                <w:t>.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</w:rPr>
                <w:t>com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  <w:lang w:val="ru-RU"/>
                </w:rPr>
                <w:t>/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</w:rPr>
                <w:t>kristinoo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  <w:lang w:val="ru-RU"/>
                </w:rPr>
                <w:t>/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</w:rPr>
                <w:t>blockchain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  <w:lang w:val="ru-RU"/>
                </w:rPr>
                <w:t>_</w:t>
              </w:r>
              <w:r w:rsidRPr="000B0863">
                <w:rPr>
                  <w:rStyle w:val="af1"/>
                  <w:rFonts w:asciiTheme="majorHAnsi" w:hAnsiTheme="majorHAnsi" w:cstheme="majorHAnsi"/>
                  <w:color w:val="6B6B6B" w:themeColor="hyperlink" w:themeTint="F2"/>
                  <w:sz w:val="24"/>
                  <w:szCs w:val="24"/>
                </w:rPr>
                <w:t>system</w:t>
              </w:r>
            </w:hyperlink>
          </w:p>
          <w:p w14:paraId="4331654B" w14:textId="77777777" w:rsidR="009B6191" w:rsidRPr="009B6191" w:rsidRDefault="009B6191" w:rsidP="009B6191">
            <w:pPr>
              <w:pStyle w:val="af0"/>
              <w:spacing w:after="160" w:line="259" w:lineRule="auto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</w:p>
          <w:p w14:paraId="75F28044" w14:textId="59CA50A0" w:rsidR="009B6191" w:rsidRPr="00E25062" w:rsidRDefault="009B6191" w:rsidP="009B6191">
            <w:pPr>
              <w:pStyle w:val="af0"/>
              <w:spacing w:after="160" w:line="259" w:lineRule="auto"/>
              <w:rPr>
                <w:rFonts w:asciiTheme="majorHAnsi" w:hAnsiTheme="majorHAnsi" w:cstheme="majorHAnsi"/>
                <w:color w:val="0D0D0D" w:themeColor="text1" w:themeTint="F2"/>
                <w:sz w:val="24"/>
                <w:szCs w:val="24"/>
                <w:lang w:val="ru-RU"/>
              </w:rPr>
            </w:pPr>
          </w:p>
        </w:tc>
      </w:tr>
    </w:tbl>
    <w:p w14:paraId="123D8FFA" w14:textId="77777777" w:rsidR="00EF2C2E" w:rsidRPr="00537652" w:rsidRDefault="00EF2C2E">
      <w:pPr>
        <w:rPr>
          <w:lang w:val="ru-RU"/>
        </w:rPr>
      </w:pPr>
    </w:p>
    <w:sectPr w:rsidR="00EF2C2E" w:rsidRPr="00537652" w:rsidSect="000B0863">
      <w:pgSz w:w="12240" w:h="15840" w:code="1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203DA" w14:textId="77777777" w:rsidR="00072554" w:rsidRDefault="00072554">
      <w:pPr>
        <w:spacing w:after="0"/>
      </w:pPr>
      <w:r>
        <w:separator/>
      </w:r>
    </w:p>
  </w:endnote>
  <w:endnote w:type="continuationSeparator" w:id="0">
    <w:p w14:paraId="6B93AC68" w14:textId="77777777" w:rsidR="00072554" w:rsidRDefault="000725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FA2FA" w14:textId="77777777" w:rsidR="00072554" w:rsidRDefault="00072554">
      <w:pPr>
        <w:spacing w:after="0"/>
      </w:pPr>
      <w:r>
        <w:separator/>
      </w:r>
    </w:p>
  </w:footnote>
  <w:footnote w:type="continuationSeparator" w:id="0">
    <w:p w14:paraId="2D98A016" w14:textId="77777777" w:rsidR="00072554" w:rsidRDefault="000725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27" type="#_x0000_t75" style="width:9pt;height:9pt" o:bullet="t">
        <v:imagedata r:id="rId1" o:title="BD14515_"/>
      </v:shape>
    </w:pict>
  </w:numPicBullet>
  <w:abstractNum w:abstractNumId="0" w15:restartNumberingAfterBreak="0">
    <w:nsid w:val="099E154D"/>
    <w:multiLevelType w:val="hybridMultilevel"/>
    <w:tmpl w:val="E3E21BEA"/>
    <w:lvl w:ilvl="0" w:tplc="254AE85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40726"/>
    <w:multiLevelType w:val="hybridMultilevel"/>
    <w:tmpl w:val="784EE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94BAC"/>
    <w:multiLevelType w:val="hybridMultilevel"/>
    <w:tmpl w:val="6F20B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36168"/>
    <w:multiLevelType w:val="multilevel"/>
    <w:tmpl w:val="510E1954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7E97AD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25597BD0"/>
    <w:multiLevelType w:val="hybridMultilevel"/>
    <w:tmpl w:val="62061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F2F7C"/>
    <w:multiLevelType w:val="hybridMultilevel"/>
    <w:tmpl w:val="3B48CBEC"/>
    <w:lvl w:ilvl="0" w:tplc="7F9E3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97AD" w:themeColor="accent1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D1273"/>
    <w:multiLevelType w:val="hybridMultilevel"/>
    <w:tmpl w:val="D7A8C932"/>
    <w:lvl w:ilvl="0" w:tplc="8B5A7A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406E36"/>
    <w:multiLevelType w:val="hybridMultilevel"/>
    <w:tmpl w:val="DC043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94E53"/>
    <w:multiLevelType w:val="hybridMultilevel"/>
    <w:tmpl w:val="2E886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41304"/>
    <w:multiLevelType w:val="hybridMultilevel"/>
    <w:tmpl w:val="64C09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F2A12"/>
    <w:multiLevelType w:val="hybridMultilevel"/>
    <w:tmpl w:val="081C7E06"/>
    <w:lvl w:ilvl="0" w:tplc="254AE85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EC4B3D"/>
    <w:multiLevelType w:val="hybridMultilevel"/>
    <w:tmpl w:val="127098DC"/>
    <w:lvl w:ilvl="0" w:tplc="8B5A7A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836721">
    <w:abstractNumId w:val="5"/>
  </w:num>
  <w:num w:numId="2" w16cid:durableId="1199051266">
    <w:abstractNumId w:val="3"/>
  </w:num>
  <w:num w:numId="3" w16cid:durableId="1057901548">
    <w:abstractNumId w:val="10"/>
  </w:num>
  <w:num w:numId="4" w16cid:durableId="1133207403">
    <w:abstractNumId w:val="11"/>
  </w:num>
  <w:num w:numId="5" w16cid:durableId="1833792224">
    <w:abstractNumId w:val="6"/>
  </w:num>
  <w:num w:numId="6" w16cid:durableId="1897231535">
    <w:abstractNumId w:val="4"/>
  </w:num>
  <w:num w:numId="7" w16cid:durableId="1527594710">
    <w:abstractNumId w:val="9"/>
  </w:num>
  <w:num w:numId="8" w16cid:durableId="1076129706">
    <w:abstractNumId w:val="0"/>
  </w:num>
  <w:num w:numId="9" w16cid:durableId="440688387">
    <w:abstractNumId w:val="2"/>
  </w:num>
  <w:num w:numId="10" w16cid:durableId="896820139">
    <w:abstractNumId w:val="8"/>
  </w:num>
  <w:num w:numId="11" w16cid:durableId="1759061532">
    <w:abstractNumId w:val="1"/>
  </w:num>
  <w:num w:numId="12" w16cid:durableId="10028509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F8F"/>
    <w:rsid w:val="0001386F"/>
    <w:rsid w:val="000347A7"/>
    <w:rsid w:val="000443B4"/>
    <w:rsid w:val="000449ED"/>
    <w:rsid w:val="00072554"/>
    <w:rsid w:val="000B0863"/>
    <w:rsid w:val="000C1726"/>
    <w:rsid w:val="00190F1C"/>
    <w:rsid w:val="001965F7"/>
    <w:rsid w:val="001A4F71"/>
    <w:rsid w:val="001D7E9A"/>
    <w:rsid w:val="00207A3D"/>
    <w:rsid w:val="00317709"/>
    <w:rsid w:val="003E7AA0"/>
    <w:rsid w:val="0047772A"/>
    <w:rsid w:val="004D0572"/>
    <w:rsid w:val="00523D71"/>
    <w:rsid w:val="00537652"/>
    <w:rsid w:val="00570829"/>
    <w:rsid w:val="005930A0"/>
    <w:rsid w:val="00594C88"/>
    <w:rsid w:val="005A4079"/>
    <w:rsid w:val="006331E1"/>
    <w:rsid w:val="00647288"/>
    <w:rsid w:val="00653F8F"/>
    <w:rsid w:val="00683371"/>
    <w:rsid w:val="006850B3"/>
    <w:rsid w:val="00750830"/>
    <w:rsid w:val="00755940"/>
    <w:rsid w:val="00780095"/>
    <w:rsid w:val="007B1B9E"/>
    <w:rsid w:val="007C302E"/>
    <w:rsid w:val="007D559B"/>
    <w:rsid w:val="007D656C"/>
    <w:rsid w:val="007F09F0"/>
    <w:rsid w:val="00826F8B"/>
    <w:rsid w:val="00832612"/>
    <w:rsid w:val="0084725A"/>
    <w:rsid w:val="00945D65"/>
    <w:rsid w:val="009606B6"/>
    <w:rsid w:val="00992824"/>
    <w:rsid w:val="009A1E39"/>
    <w:rsid w:val="009B6191"/>
    <w:rsid w:val="009C3165"/>
    <w:rsid w:val="009F53FA"/>
    <w:rsid w:val="009F6C3D"/>
    <w:rsid w:val="00A36400"/>
    <w:rsid w:val="00B2568E"/>
    <w:rsid w:val="00B275EB"/>
    <w:rsid w:val="00B37D52"/>
    <w:rsid w:val="00B54C02"/>
    <w:rsid w:val="00BA2B1B"/>
    <w:rsid w:val="00C24DC7"/>
    <w:rsid w:val="00C76218"/>
    <w:rsid w:val="00CD2934"/>
    <w:rsid w:val="00D46D66"/>
    <w:rsid w:val="00D50DF1"/>
    <w:rsid w:val="00D817AE"/>
    <w:rsid w:val="00E25062"/>
    <w:rsid w:val="00E470C1"/>
    <w:rsid w:val="00E70D0D"/>
    <w:rsid w:val="00EF2C2E"/>
    <w:rsid w:val="00F450C8"/>
    <w:rsid w:val="00F57B43"/>
    <w:rsid w:val="00FA3CF7"/>
    <w:rsid w:val="00FA7283"/>
    <w:rsid w:val="00FB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DCA6"/>
  <w15:docId w15:val="{2E14DCA7-DE56-4996-987E-478A217A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A4F71"/>
    <w:pPr>
      <w:spacing w:after="80" w:line="240" w:lineRule="auto"/>
    </w:pPr>
  </w:style>
  <w:style w:type="paragraph" w:styleId="1">
    <w:name w:val="heading 1"/>
    <w:basedOn w:val="a0"/>
    <w:link w:val="10"/>
    <w:uiPriority w:val="9"/>
    <w:unhideWhenUsed/>
    <w:qFormat/>
    <w:rsid w:val="00FB09EB"/>
    <w:pPr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2">
    <w:name w:val="heading 2"/>
    <w:basedOn w:val="a0"/>
    <w:next w:val="ResumeText"/>
    <w:link w:val="20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Book Title"/>
    <w:basedOn w:val="a1"/>
    <w:uiPriority w:val="33"/>
    <w:semiHidden/>
    <w:unhideWhenUsed/>
    <w:qFormat/>
    <w:rPr>
      <w:b/>
      <w:bCs/>
      <w:i/>
      <w:iCs/>
      <w:spacing w:val="0"/>
    </w:rPr>
  </w:style>
  <w:style w:type="character" w:styleId="a5">
    <w:name w:val="Intense Reference"/>
    <w:basedOn w:val="a1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10">
    <w:name w:val="Заголовок 1 Знак"/>
    <w:basedOn w:val="a1"/>
    <w:link w:val="1"/>
    <w:uiPriority w:val="9"/>
    <w:rsid w:val="00FB09EB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20">
    <w:name w:val="Заголовок 2 Знак"/>
    <w:basedOn w:val="a1"/>
    <w:link w:val="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a6">
    <w:name w:val="footer"/>
    <w:basedOn w:val="a0"/>
    <w:link w:val="a7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a0"/>
    <w:link w:val="ResumeText0"/>
    <w:uiPriority w:val="10"/>
    <w:qFormat/>
    <w:rsid w:val="009C3165"/>
    <w:pPr>
      <w:spacing w:after="0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a2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a0"/>
    <w:uiPriority w:val="3"/>
    <w:qFormat/>
    <w:rsid w:val="00B37D52"/>
    <w:pPr>
      <w:spacing w:after="0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ame">
    <w:name w:val="Name"/>
    <w:basedOn w:val="a0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mail">
    <w:name w:val="Email"/>
    <w:basedOn w:val="a0"/>
    <w:uiPriority w:val="1"/>
    <w:qFormat/>
    <w:pPr>
      <w:spacing w:before="40" w:after="0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50">
    <w:name w:val="Заголовок 5 Знак"/>
    <w:basedOn w:val="a1"/>
    <w:link w:val="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60">
    <w:name w:val="Заголовок 6 Знак"/>
    <w:basedOn w:val="a1"/>
    <w:link w:val="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70">
    <w:name w:val="Заголовок 7 Знак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80">
    <w:name w:val="Заголовок 8 Знак"/>
    <w:basedOn w:val="a1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a8">
    <w:name w:val="header"/>
    <w:basedOn w:val="a0"/>
    <w:link w:val="a9"/>
    <w:uiPriority w:val="99"/>
    <w:pPr>
      <w:spacing w:after="0"/>
    </w:pPr>
  </w:style>
  <w:style w:type="character" w:customStyle="1" w:styleId="a9">
    <w:name w:val="Верхний колонтитул Знак"/>
    <w:basedOn w:val="a1"/>
    <w:link w:val="a8"/>
    <w:uiPriority w:val="99"/>
  </w:style>
  <w:style w:type="paragraph" w:styleId="aa">
    <w:name w:val="Balloon Text"/>
    <w:basedOn w:val="a0"/>
    <w:link w:val="ab"/>
    <w:uiPriority w:val="99"/>
    <w:semiHidden/>
    <w:unhideWhenUsed/>
    <w:rsid w:val="00653F8F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653F8F"/>
    <w:rPr>
      <w:rFonts w:ascii="Tahoma" w:hAnsi="Tahoma" w:cs="Tahoma"/>
      <w:sz w:val="16"/>
      <w:szCs w:val="16"/>
    </w:rPr>
  </w:style>
  <w:style w:type="table" w:styleId="ac">
    <w:name w:val="Table Grid"/>
    <w:basedOn w:val="a2"/>
    <w:uiPriority w:val="39"/>
    <w:rsid w:val="009A1E39"/>
    <w:pPr>
      <w:spacing w:after="0" w:line="240" w:lineRule="auto"/>
    </w:pPr>
    <w:rPr>
      <w:rFonts w:eastAsiaTheme="minorHAnsi"/>
      <w:color w:val="595959" w:themeColor="text1" w:themeTint="A6"/>
      <w:lang w:eastAsia="en-US"/>
    </w:rPr>
    <w:tblPr/>
  </w:style>
  <w:style w:type="paragraph" w:styleId="ad">
    <w:name w:val="Title"/>
    <w:basedOn w:val="a0"/>
    <w:link w:val="ae"/>
    <w:uiPriority w:val="1"/>
    <w:qFormat/>
    <w:rsid w:val="009A1E39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eastAsia="en-US"/>
    </w:rPr>
  </w:style>
  <w:style w:type="character" w:customStyle="1" w:styleId="ae">
    <w:name w:val="Заголовок Знак"/>
    <w:basedOn w:val="a1"/>
    <w:link w:val="ad"/>
    <w:uiPriority w:val="1"/>
    <w:rsid w:val="009A1E39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eastAsia="en-US"/>
    </w:rPr>
  </w:style>
  <w:style w:type="paragraph" w:customStyle="1" w:styleId="Icons">
    <w:name w:val="Icons"/>
    <w:basedOn w:val="a0"/>
    <w:uiPriority w:val="4"/>
    <w:qFormat/>
    <w:rsid w:val="009A1E39"/>
    <w:pPr>
      <w:spacing w:after="40"/>
      <w:jc w:val="center"/>
    </w:pPr>
    <w:rPr>
      <w:rFonts w:eastAsiaTheme="minorHAnsi"/>
      <w:color w:val="53585D" w:themeColor="text2" w:themeTint="BF"/>
      <w:lang w:eastAsia="en-US"/>
    </w:rPr>
  </w:style>
  <w:style w:type="character" w:styleId="af">
    <w:name w:val="Emphasis"/>
    <w:basedOn w:val="a1"/>
    <w:uiPriority w:val="20"/>
    <w:qFormat/>
    <w:rsid w:val="009A1E39"/>
    <w:rPr>
      <w:b w:val="0"/>
      <w:i w:val="0"/>
      <w:iCs/>
      <w:color w:val="595959" w:themeColor="text1" w:themeTint="A6"/>
    </w:rPr>
  </w:style>
  <w:style w:type="paragraph" w:styleId="af0">
    <w:name w:val="List Paragraph"/>
    <w:basedOn w:val="a0"/>
    <w:uiPriority w:val="34"/>
    <w:unhideWhenUsed/>
    <w:qFormat/>
    <w:rsid w:val="007B1B9E"/>
    <w:pPr>
      <w:ind w:left="720"/>
      <w:contextualSpacing/>
    </w:pPr>
  </w:style>
  <w:style w:type="paragraph" w:styleId="a">
    <w:name w:val="List Bullet"/>
    <w:basedOn w:val="a0"/>
    <w:uiPriority w:val="11"/>
    <w:qFormat/>
    <w:rsid w:val="00537652"/>
    <w:pPr>
      <w:numPr>
        <w:numId w:val="2"/>
      </w:numPr>
      <w:spacing w:line="259" w:lineRule="auto"/>
      <w:ind w:left="1080"/>
      <w:contextualSpacing/>
    </w:pPr>
    <w:rPr>
      <w:rFonts w:eastAsiaTheme="minorHAnsi"/>
      <w:color w:val="53585D" w:themeColor="text2" w:themeTint="BF"/>
      <w:lang w:eastAsia="en-US"/>
    </w:rPr>
  </w:style>
  <w:style w:type="paragraph" w:customStyle="1" w:styleId="11">
    <w:name w:val="Стиль1"/>
    <w:basedOn w:val="ResumeText"/>
    <w:link w:val="12"/>
    <w:qFormat/>
    <w:rsid w:val="00FA3CF7"/>
    <w:rPr>
      <w:rFonts w:asciiTheme="majorHAnsi" w:hAnsiTheme="majorHAnsi" w:cstheme="majorHAnsi"/>
      <w:sz w:val="24"/>
      <w:szCs w:val="24"/>
      <w:lang w:val="ru-RU"/>
    </w:rPr>
  </w:style>
  <w:style w:type="paragraph" w:customStyle="1" w:styleId="21">
    <w:name w:val="Стиль2"/>
    <w:basedOn w:val="ResumeText"/>
    <w:link w:val="22"/>
    <w:qFormat/>
    <w:rsid w:val="00FA3CF7"/>
    <w:rPr>
      <w:rFonts w:asciiTheme="majorHAnsi" w:hAnsiTheme="majorHAnsi" w:cstheme="majorHAnsi"/>
      <w:color w:val="0D0D0D" w:themeColor="text1" w:themeTint="F2"/>
      <w:sz w:val="24"/>
      <w:szCs w:val="24"/>
      <w:lang w:val="ru-RU"/>
    </w:rPr>
  </w:style>
  <w:style w:type="character" w:customStyle="1" w:styleId="ResumeText0">
    <w:name w:val="Resume Text Знак"/>
    <w:basedOn w:val="a1"/>
    <w:link w:val="ResumeText"/>
    <w:uiPriority w:val="10"/>
    <w:rsid w:val="00FA3CF7"/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12">
    <w:name w:val="Стиль1 Знак"/>
    <w:basedOn w:val="ResumeText0"/>
    <w:link w:val="11"/>
    <w:rsid w:val="00FA3CF7"/>
    <w:rPr>
      <w:rFonts w:asciiTheme="majorHAnsi" w:eastAsiaTheme="minorHAnsi" w:hAnsiTheme="majorHAnsi" w:cstheme="majorHAnsi"/>
      <w:color w:val="595959" w:themeColor="text1" w:themeTint="A6"/>
      <w:kern w:val="20"/>
      <w:sz w:val="24"/>
      <w:szCs w:val="24"/>
      <w:lang w:val="ru-RU"/>
    </w:rPr>
  </w:style>
  <w:style w:type="character" w:styleId="af1">
    <w:name w:val="Hyperlink"/>
    <w:basedOn w:val="a1"/>
    <w:uiPriority w:val="99"/>
    <w:unhideWhenUsed/>
    <w:rsid w:val="00B275EB"/>
    <w:rPr>
      <w:color w:val="646464" w:themeColor="hyperlink"/>
      <w:u w:val="single"/>
    </w:rPr>
  </w:style>
  <w:style w:type="character" w:customStyle="1" w:styleId="22">
    <w:name w:val="Стиль2 Знак"/>
    <w:basedOn w:val="ResumeText0"/>
    <w:link w:val="21"/>
    <w:rsid w:val="00FA3CF7"/>
    <w:rPr>
      <w:rFonts w:asciiTheme="majorHAnsi" w:eastAsiaTheme="minorHAnsi" w:hAnsiTheme="majorHAnsi" w:cstheme="majorHAnsi"/>
      <w:color w:val="0D0D0D" w:themeColor="text1" w:themeTint="F2"/>
      <w:kern w:val="20"/>
      <w:sz w:val="24"/>
      <w:szCs w:val="24"/>
      <w:lang w:val="ru-RU"/>
    </w:rPr>
  </w:style>
  <w:style w:type="character" w:styleId="af2">
    <w:name w:val="Unresolved Mention"/>
    <w:basedOn w:val="a1"/>
    <w:uiPriority w:val="99"/>
    <w:semiHidden/>
    <w:unhideWhenUsed/>
    <w:rsid w:val="00B275EB"/>
    <w:rPr>
      <w:color w:val="605E5C"/>
      <w:shd w:val="clear" w:color="auto" w:fill="E1DFDD"/>
    </w:rPr>
  </w:style>
  <w:style w:type="paragraph" w:customStyle="1" w:styleId="31">
    <w:name w:val="Стиль3"/>
    <w:basedOn w:val="ResumeText"/>
    <w:link w:val="32"/>
    <w:qFormat/>
    <w:rsid w:val="009B6191"/>
    <w:rPr>
      <w:rFonts w:ascii="Calibri" w:hAnsi="Calibri" w:cs="Calibri"/>
      <w:color w:val="000000" w:themeColor="text1"/>
      <w:sz w:val="24"/>
    </w:rPr>
  </w:style>
  <w:style w:type="paragraph" w:customStyle="1" w:styleId="41">
    <w:name w:val="Стиль4"/>
    <w:basedOn w:val="a0"/>
    <w:link w:val="42"/>
    <w:qFormat/>
    <w:rsid w:val="000B0863"/>
    <w:pPr>
      <w:spacing w:after="0" w:line="276" w:lineRule="auto"/>
    </w:pPr>
    <w:rPr>
      <w:rFonts w:asciiTheme="majorHAnsi" w:eastAsiaTheme="minorHAnsi" w:hAnsiTheme="majorHAnsi" w:cstheme="majorHAnsi"/>
      <w:b/>
      <w:bCs/>
      <w:color w:val="404040" w:themeColor="text1" w:themeTint="BF"/>
      <w:sz w:val="28"/>
      <w:szCs w:val="24"/>
      <w:lang w:val="ru-RU"/>
    </w:rPr>
  </w:style>
  <w:style w:type="character" w:customStyle="1" w:styleId="32">
    <w:name w:val="Стиль3 Знак"/>
    <w:basedOn w:val="ResumeText0"/>
    <w:link w:val="31"/>
    <w:rsid w:val="009B6191"/>
    <w:rPr>
      <w:rFonts w:ascii="Calibri" w:eastAsiaTheme="minorHAnsi" w:hAnsi="Calibri" w:cs="Calibri"/>
      <w:color w:val="000000" w:themeColor="text1"/>
      <w:kern w:val="20"/>
      <w:sz w:val="24"/>
      <w:szCs w:val="20"/>
    </w:rPr>
  </w:style>
  <w:style w:type="paragraph" w:customStyle="1" w:styleId="51">
    <w:name w:val="Стиль5"/>
    <w:basedOn w:val="a0"/>
    <w:link w:val="52"/>
    <w:qFormat/>
    <w:rsid w:val="000B0863"/>
    <w:pPr>
      <w:spacing w:after="160" w:line="259" w:lineRule="auto"/>
    </w:pPr>
    <w:rPr>
      <w:rFonts w:asciiTheme="majorHAnsi" w:eastAsiaTheme="minorHAnsi" w:hAnsiTheme="majorHAnsi" w:cstheme="majorHAnsi"/>
      <w:b/>
      <w:bCs/>
      <w:color w:val="404040" w:themeColor="text1" w:themeTint="BF"/>
      <w:sz w:val="24"/>
      <w:szCs w:val="24"/>
    </w:rPr>
  </w:style>
  <w:style w:type="character" w:customStyle="1" w:styleId="42">
    <w:name w:val="Стиль4 Знак"/>
    <w:basedOn w:val="a1"/>
    <w:link w:val="41"/>
    <w:rsid w:val="000B0863"/>
    <w:rPr>
      <w:rFonts w:asciiTheme="majorHAnsi" w:eastAsiaTheme="minorHAnsi" w:hAnsiTheme="majorHAnsi" w:cstheme="majorHAnsi"/>
      <w:b/>
      <w:bCs/>
      <w:color w:val="404040" w:themeColor="text1" w:themeTint="BF"/>
      <w:sz w:val="28"/>
      <w:szCs w:val="24"/>
      <w:lang w:val="ru-RU"/>
    </w:rPr>
  </w:style>
  <w:style w:type="paragraph" w:customStyle="1" w:styleId="61">
    <w:name w:val="Стиль6"/>
    <w:basedOn w:val="41"/>
    <w:link w:val="62"/>
    <w:qFormat/>
    <w:rsid w:val="000B0863"/>
    <w:rPr>
      <w:b w:val="0"/>
      <w:color w:val="000000" w:themeColor="text1"/>
      <w:sz w:val="24"/>
      <w:szCs w:val="28"/>
    </w:rPr>
  </w:style>
  <w:style w:type="character" w:customStyle="1" w:styleId="52">
    <w:name w:val="Стиль5 Знак"/>
    <w:basedOn w:val="a1"/>
    <w:link w:val="51"/>
    <w:rsid w:val="000B0863"/>
    <w:rPr>
      <w:rFonts w:asciiTheme="majorHAnsi" w:eastAsiaTheme="minorHAnsi" w:hAnsiTheme="majorHAnsi" w:cstheme="majorHAnsi"/>
      <w:b/>
      <w:bCs/>
      <w:color w:val="404040" w:themeColor="text1" w:themeTint="BF"/>
      <w:sz w:val="24"/>
      <w:szCs w:val="24"/>
    </w:rPr>
  </w:style>
  <w:style w:type="character" w:customStyle="1" w:styleId="62">
    <w:name w:val="Стиль6 Знак"/>
    <w:basedOn w:val="42"/>
    <w:link w:val="61"/>
    <w:rsid w:val="000B0863"/>
    <w:rPr>
      <w:rFonts w:asciiTheme="majorHAnsi" w:eastAsiaTheme="minorHAnsi" w:hAnsiTheme="majorHAnsi" w:cstheme="majorHAnsi"/>
      <w:b w:val="0"/>
      <w:bCs/>
      <w:color w:val="000000" w:themeColor="text1"/>
      <w:sz w:val="24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ristinoo/blockchain_sys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ristinoo/MVVMTod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kristinoo/WebApplication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ristinoo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79;&#1072;&#1082;&#1072;&#1095;&#1082;&#1080;\&#1073;&#1083;&#1072;&#1085;&#1082;%20&#1088;&#1077;&#1079;&#1102;&#1084;&#1077;\tf02835057_win32.dotx" TargetMode="Externa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Фамилия Имя Отчество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tf02835057_win32</Template>
  <TotalTime>339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KurtSummers</dc:creator>
  <cp:lastModifiedBy>крис кошель</cp:lastModifiedBy>
  <cp:revision>15</cp:revision>
  <dcterms:created xsi:type="dcterms:W3CDTF">2021-04-25T13:27:00Z</dcterms:created>
  <dcterms:modified xsi:type="dcterms:W3CDTF">2023-06-11T08:14:00Z</dcterms:modified>
</cp:coreProperties>
</file>